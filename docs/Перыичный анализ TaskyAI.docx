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6894F7" w14:textId="77777777" w:rsidR="00CD462B" w:rsidRPr="00705966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Cs w:val="24"/>
        </w:rPr>
      </w:pPr>
      <w:bookmarkStart w:id="0" w:name="OLE_LINK2"/>
      <w:bookmarkStart w:id="1" w:name="OLE_LINK3"/>
      <w:r w:rsidRPr="00705966">
        <w:rPr>
          <w:rFonts w:eastAsia="Times New Roman" w:cs="Times New Roman"/>
          <w:color w:val="000000"/>
          <w:szCs w:val="24"/>
        </w:rPr>
        <w:t>Министерство науки и высшего образования Российской Федерации</w:t>
      </w:r>
    </w:p>
    <w:p w14:paraId="5A27A3F7" w14:textId="77777777" w:rsidR="00CD462B" w:rsidRPr="00705966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Cs w:val="24"/>
        </w:rPr>
      </w:pPr>
      <w:r w:rsidRPr="00705966">
        <w:rPr>
          <w:rFonts w:eastAsia="Times New Roman" w:cs="Times New Roman"/>
          <w:color w:val="000000"/>
          <w:szCs w:val="24"/>
        </w:rPr>
        <w:t>Федеральное государственное бюджетное образовательное учреждение</w:t>
      </w:r>
    </w:p>
    <w:p w14:paraId="3DCA2B93" w14:textId="77777777" w:rsidR="00CD462B" w:rsidRPr="00705966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Cs w:val="24"/>
        </w:rPr>
      </w:pPr>
      <w:r w:rsidRPr="00705966">
        <w:rPr>
          <w:rFonts w:eastAsia="Times New Roman" w:cs="Times New Roman"/>
          <w:color w:val="000000"/>
          <w:szCs w:val="24"/>
        </w:rPr>
        <w:t>высшего образования</w:t>
      </w:r>
    </w:p>
    <w:p w14:paraId="0FF66F03" w14:textId="77777777" w:rsidR="00CD462B" w:rsidRPr="00705966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Cs w:val="24"/>
        </w:rPr>
      </w:pPr>
      <w:r w:rsidRPr="00705966">
        <w:rPr>
          <w:rFonts w:eastAsia="Times New Roman" w:cs="Times New Roman"/>
          <w:color w:val="000000"/>
          <w:szCs w:val="24"/>
        </w:rPr>
        <w:t>«Вятский государственный университет»</w:t>
      </w:r>
    </w:p>
    <w:p w14:paraId="7C0D79F0" w14:textId="77777777" w:rsidR="00CD462B" w:rsidRPr="00705966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Cs w:val="24"/>
        </w:rPr>
      </w:pPr>
      <w:r w:rsidRPr="00705966">
        <w:rPr>
          <w:rFonts w:eastAsia="Times New Roman" w:cs="Times New Roman"/>
          <w:color w:val="000000"/>
          <w:szCs w:val="24"/>
        </w:rPr>
        <w:t>Колледж </w:t>
      </w:r>
      <w:proofErr w:type="spellStart"/>
      <w:r w:rsidRPr="00705966">
        <w:rPr>
          <w:rFonts w:eastAsia="Times New Roman" w:cs="Times New Roman"/>
          <w:color w:val="000000"/>
          <w:szCs w:val="24"/>
        </w:rPr>
        <w:t>ВятГУ</w:t>
      </w:r>
      <w:proofErr w:type="spellEnd"/>
    </w:p>
    <w:p w14:paraId="2C0BE0B4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5EB81E40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86D5451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4883CF" w14:textId="77777777" w:rsidR="00727F21" w:rsidRDefault="00CD462B" w:rsidP="00727F2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396F48E" w14:textId="77777777" w:rsidR="00C05E53" w:rsidRPr="003C6317" w:rsidRDefault="00C05E53" w:rsidP="00727F2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79F59AFA" w14:textId="77777777" w:rsidR="003C6317" w:rsidRPr="00A4263F" w:rsidRDefault="003C6317" w:rsidP="00727F2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5E474F8C" w14:textId="77777777" w:rsidR="003C6317" w:rsidRPr="00A4263F" w:rsidRDefault="003C6317" w:rsidP="00727F21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0C388E5" w14:textId="77777777" w:rsidR="00727F21" w:rsidRDefault="00727F21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1867ADA2" w14:textId="77777777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Первичный анализ продукта</w:t>
      </w:r>
    </w:p>
    <w:p w14:paraId="5C7CDDAA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3D50BD57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D7C92BD" w14:textId="77777777" w:rsidR="00CD462B" w:rsidRPr="00727F21" w:rsidRDefault="00CD462B" w:rsidP="00727F21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F16383A" w14:textId="77777777" w:rsidR="00727F21" w:rsidRPr="00A4263F" w:rsidRDefault="00727F21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277BB32" w14:textId="77777777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6555ADC" w14:textId="77777777" w:rsidR="00CD462B" w:rsidRPr="00705966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Cs w:val="24"/>
        </w:rPr>
      </w:pPr>
      <w:r w:rsidRPr="00705966">
        <w:rPr>
          <w:rFonts w:eastAsia="Times New Roman" w:cs="Times New Roman"/>
          <w:color w:val="000000"/>
          <w:szCs w:val="24"/>
        </w:rPr>
        <w:t>Выполнил</w:t>
      </w:r>
      <w:r w:rsidR="003C6317" w:rsidRPr="00705966">
        <w:rPr>
          <w:rFonts w:eastAsia="Times New Roman" w:cs="Times New Roman"/>
          <w:color w:val="000000"/>
          <w:szCs w:val="24"/>
        </w:rPr>
        <w:t>и</w:t>
      </w:r>
      <w:r w:rsidRPr="00705966">
        <w:rPr>
          <w:rFonts w:eastAsia="Times New Roman" w:cs="Times New Roman"/>
          <w:color w:val="000000"/>
          <w:szCs w:val="24"/>
        </w:rPr>
        <w:t>: студент</w:t>
      </w:r>
      <w:r w:rsidR="003C6317" w:rsidRPr="00705966">
        <w:rPr>
          <w:rFonts w:eastAsia="Times New Roman" w:cs="Times New Roman"/>
          <w:color w:val="000000"/>
          <w:szCs w:val="24"/>
        </w:rPr>
        <w:t>ы</w:t>
      </w:r>
      <w:r w:rsidRPr="00705966">
        <w:rPr>
          <w:rFonts w:eastAsia="Times New Roman" w:cs="Times New Roman"/>
          <w:color w:val="000000"/>
          <w:szCs w:val="24"/>
        </w:rPr>
        <w:t> учебной группы </w:t>
      </w:r>
    </w:p>
    <w:p w14:paraId="338B80C4" w14:textId="77777777" w:rsidR="00CD462B" w:rsidRPr="00705966" w:rsidRDefault="00CD462B" w:rsidP="00A4263F">
      <w:pPr>
        <w:pBdr>
          <w:top w:val="nil"/>
          <w:left w:val="nil"/>
          <w:bottom w:val="nil"/>
          <w:right w:val="nil"/>
          <w:between w:val="nil"/>
        </w:pBdr>
        <w:ind w:left="4820" w:firstLine="10"/>
        <w:rPr>
          <w:rFonts w:eastAsia="Times New Roman" w:cs="Times New Roman"/>
          <w:color w:val="000000"/>
          <w:szCs w:val="24"/>
        </w:rPr>
      </w:pPr>
      <w:r w:rsidRPr="00705966">
        <w:rPr>
          <w:rFonts w:eastAsia="Times New Roman" w:cs="Times New Roman"/>
          <w:color w:val="000000"/>
          <w:szCs w:val="24"/>
        </w:rPr>
        <w:t>ИСПк-</w:t>
      </w:r>
      <w:r w:rsidR="00D046C2" w:rsidRPr="00705966">
        <w:rPr>
          <w:rFonts w:eastAsia="Times New Roman" w:cs="Times New Roman"/>
          <w:color w:val="000000"/>
          <w:szCs w:val="24"/>
        </w:rPr>
        <w:t>4</w:t>
      </w:r>
      <w:r w:rsidRPr="00705966">
        <w:rPr>
          <w:rFonts w:eastAsia="Times New Roman" w:cs="Times New Roman"/>
          <w:color w:val="000000"/>
          <w:szCs w:val="24"/>
        </w:rPr>
        <w:t>0</w:t>
      </w:r>
      <w:r w:rsidR="00727F21" w:rsidRPr="00705966">
        <w:rPr>
          <w:rFonts w:eastAsia="Times New Roman" w:cs="Times New Roman"/>
          <w:color w:val="000000"/>
          <w:szCs w:val="24"/>
        </w:rPr>
        <w:t>2</w:t>
      </w:r>
      <w:r w:rsidRPr="00705966">
        <w:rPr>
          <w:rFonts w:eastAsia="Times New Roman" w:cs="Times New Roman"/>
          <w:color w:val="000000"/>
          <w:szCs w:val="24"/>
        </w:rPr>
        <w:t>-52-00</w:t>
      </w:r>
      <w:r w:rsidR="00A4263F" w:rsidRPr="00705966">
        <w:rPr>
          <w:rFonts w:eastAsia="Times New Roman" w:cs="Times New Roman"/>
          <w:color w:val="000000"/>
          <w:szCs w:val="24"/>
        </w:rPr>
        <w:t>, ИСПк-405-52-00, ИСПк-404-52-00</w:t>
      </w:r>
    </w:p>
    <w:p w14:paraId="09D7A6B0" w14:textId="77777777" w:rsidR="00CD462B" w:rsidRPr="00705966" w:rsidRDefault="003C6317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Cs w:val="24"/>
        </w:rPr>
      </w:pPr>
      <w:r w:rsidRPr="00705966">
        <w:rPr>
          <w:rFonts w:eastAsia="Times New Roman" w:cs="Times New Roman"/>
          <w:szCs w:val="24"/>
        </w:rPr>
        <w:t>Киселев Е.</w:t>
      </w:r>
      <w:r w:rsidR="00A4263F" w:rsidRPr="00705966">
        <w:rPr>
          <w:rFonts w:eastAsia="Times New Roman" w:cs="Times New Roman"/>
          <w:szCs w:val="24"/>
        </w:rPr>
        <w:t xml:space="preserve"> </w:t>
      </w:r>
      <w:r w:rsidRPr="00705966">
        <w:rPr>
          <w:rFonts w:eastAsia="Times New Roman" w:cs="Times New Roman"/>
          <w:szCs w:val="24"/>
        </w:rPr>
        <w:t>Д.</w:t>
      </w:r>
      <w:r w:rsidR="00A4263F" w:rsidRPr="00705966">
        <w:rPr>
          <w:rFonts w:eastAsia="Times New Roman" w:cs="Times New Roman"/>
          <w:szCs w:val="24"/>
        </w:rPr>
        <w:t xml:space="preserve">, </w:t>
      </w:r>
      <w:proofErr w:type="spellStart"/>
      <w:r w:rsidRPr="00705966">
        <w:rPr>
          <w:rFonts w:eastAsia="Times New Roman" w:cs="Times New Roman"/>
          <w:szCs w:val="24"/>
        </w:rPr>
        <w:t>Бартева</w:t>
      </w:r>
      <w:proofErr w:type="spellEnd"/>
      <w:r w:rsidRPr="00705966">
        <w:rPr>
          <w:rFonts w:eastAsia="Times New Roman" w:cs="Times New Roman"/>
          <w:szCs w:val="24"/>
        </w:rPr>
        <w:t xml:space="preserve"> С.</w:t>
      </w:r>
      <w:r w:rsidR="00A4263F" w:rsidRPr="00705966">
        <w:rPr>
          <w:rFonts w:eastAsia="Times New Roman" w:cs="Times New Roman"/>
          <w:szCs w:val="24"/>
        </w:rPr>
        <w:t xml:space="preserve"> </w:t>
      </w:r>
      <w:r w:rsidRPr="00705966">
        <w:rPr>
          <w:rFonts w:eastAsia="Times New Roman" w:cs="Times New Roman"/>
          <w:szCs w:val="24"/>
        </w:rPr>
        <w:t>А</w:t>
      </w:r>
      <w:r w:rsidR="00CD462B" w:rsidRPr="00705966">
        <w:rPr>
          <w:rFonts w:eastAsia="Times New Roman" w:cs="Times New Roman"/>
          <w:szCs w:val="24"/>
        </w:rPr>
        <w:t>.</w:t>
      </w:r>
      <w:r w:rsidR="00A4263F" w:rsidRPr="00705966">
        <w:rPr>
          <w:rFonts w:eastAsia="Times New Roman" w:cs="Times New Roman"/>
          <w:szCs w:val="24"/>
        </w:rPr>
        <w:t xml:space="preserve"> и Зонова С. С.</w:t>
      </w:r>
    </w:p>
    <w:p w14:paraId="31226C5B" w14:textId="77777777" w:rsidR="00CD462B" w:rsidRPr="00705966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Cs w:val="24"/>
        </w:rPr>
      </w:pPr>
    </w:p>
    <w:p w14:paraId="10A39E4D" w14:textId="77777777" w:rsidR="00CD462B" w:rsidRPr="00705966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Cs w:val="24"/>
        </w:rPr>
      </w:pPr>
      <w:r w:rsidRPr="00705966">
        <w:rPr>
          <w:rFonts w:eastAsia="Times New Roman" w:cs="Times New Roman"/>
          <w:color w:val="000000"/>
          <w:szCs w:val="24"/>
        </w:rPr>
        <w:t>Преподаватель: </w:t>
      </w:r>
    </w:p>
    <w:p w14:paraId="6FFCAF22" w14:textId="77777777" w:rsidR="00CD462B" w:rsidRPr="00705966" w:rsidRDefault="00DC3ACD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Cs w:val="24"/>
        </w:rPr>
      </w:pPr>
      <w:r w:rsidRPr="00705966">
        <w:rPr>
          <w:rFonts w:eastAsia="Times New Roman" w:cs="Times New Roman"/>
          <w:szCs w:val="24"/>
        </w:rPr>
        <w:t>Долженкова М. Л.</w:t>
      </w:r>
    </w:p>
    <w:p w14:paraId="4BD7B046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C92501D" w14:textId="77777777" w:rsidR="00CD462B" w:rsidRDefault="00CD462B" w:rsidP="00A4263F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418247B" w14:textId="77777777" w:rsidR="00705966" w:rsidRDefault="00705966" w:rsidP="00A4263F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D3C4226" w14:textId="77777777" w:rsidR="00CD462B" w:rsidRPr="00C20363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7BC27FDF" w14:textId="77777777" w:rsidR="00CD462B" w:rsidRPr="00705966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Cs w:val="24"/>
        </w:rPr>
      </w:pPr>
      <w:r w:rsidRPr="00705966">
        <w:rPr>
          <w:rFonts w:eastAsia="Times New Roman" w:cs="Times New Roman"/>
          <w:color w:val="000000"/>
          <w:szCs w:val="24"/>
        </w:rPr>
        <w:t>Киров</w:t>
      </w:r>
    </w:p>
    <w:p w14:paraId="6FB08692" w14:textId="77777777" w:rsidR="00DC3ACD" w:rsidRPr="00705966" w:rsidRDefault="00CD462B" w:rsidP="00727F21">
      <w:pPr>
        <w:ind w:firstLine="0"/>
        <w:jc w:val="center"/>
        <w:rPr>
          <w:rFonts w:cs="Times New Roman"/>
          <w:szCs w:val="24"/>
        </w:rPr>
      </w:pPr>
      <w:bookmarkStart w:id="2" w:name="_gjdgxs" w:colFirst="0" w:colLast="0"/>
      <w:bookmarkEnd w:id="2"/>
      <w:r w:rsidRPr="00705966">
        <w:rPr>
          <w:rFonts w:cs="Times New Roman"/>
          <w:color w:val="000000"/>
          <w:szCs w:val="24"/>
        </w:rPr>
        <w:t>202</w:t>
      </w:r>
      <w:r w:rsidR="002627BF" w:rsidRPr="00705966">
        <w:rPr>
          <w:rFonts w:cs="Times New Roman"/>
          <w:color w:val="000000"/>
          <w:szCs w:val="24"/>
        </w:rPr>
        <w:t>6</w:t>
      </w:r>
      <w:bookmarkEnd w:id="0"/>
      <w:bookmarkEnd w:id="1"/>
    </w:p>
    <w:p w14:paraId="622772EB" w14:textId="77777777" w:rsidR="00CD462B" w:rsidRDefault="00DC3ACD" w:rsidP="00012693">
      <w:pPr>
        <w:pStyle w:val="1"/>
        <w:spacing w:after="240"/>
      </w:pPr>
      <w:r>
        <w:lastRenderedPageBreak/>
        <w:t>Бизнес-проблема</w:t>
      </w:r>
    </w:p>
    <w:p w14:paraId="1E708028" w14:textId="77777777" w:rsidR="00012693" w:rsidRPr="00012693" w:rsidRDefault="00012693" w:rsidP="00012693">
      <w:pPr>
        <w:tabs>
          <w:tab w:val="left" w:pos="851"/>
        </w:tabs>
        <w:spacing w:before="0" w:after="200"/>
        <w:contextualSpacing w:val="0"/>
        <w:rPr>
          <w:rFonts w:eastAsiaTheme="majorEastAsia" w:cs="Times New Roman"/>
          <w:noProof/>
          <w:szCs w:val="36"/>
        </w:rPr>
      </w:pPr>
      <w:r w:rsidRPr="00012693">
        <w:rPr>
          <w:rFonts w:eastAsiaTheme="majorEastAsia" w:cs="Times New Roman"/>
          <w:noProof/>
          <w:szCs w:val="36"/>
        </w:rPr>
        <w:t>Современный пользователь ведёт планирование сразу в нескольких инструментах: задачи в трекере, встречи в календаре, идеи и файлы в заметках, а напоминания и общение идут через мессенджеры. Информация дробится между сервисами, задачи теряются, а на переключение между приложениями</w:t>
      </w:r>
      <w:r>
        <w:rPr>
          <w:rFonts w:eastAsiaTheme="majorEastAsia" w:cs="Times New Roman"/>
          <w:noProof/>
          <w:szCs w:val="36"/>
        </w:rPr>
        <w:t xml:space="preserve"> (в том числе переключение внимания)</w:t>
      </w:r>
      <w:r w:rsidRPr="00012693">
        <w:rPr>
          <w:rFonts w:eastAsiaTheme="majorEastAsia" w:cs="Times New Roman"/>
          <w:noProof/>
          <w:szCs w:val="36"/>
        </w:rPr>
        <w:t xml:space="preserve"> и ручной ввод уходит время.</w:t>
      </w:r>
    </w:p>
    <w:p w14:paraId="5CF14FC1" w14:textId="77777777" w:rsidR="00012693" w:rsidRPr="00012693" w:rsidRDefault="00012693" w:rsidP="00012693">
      <w:pPr>
        <w:tabs>
          <w:tab w:val="left" w:pos="851"/>
        </w:tabs>
        <w:spacing w:before="0" w:after="200"/>
        <w:contextualSpacing w:val="0"/>
        <w:rPr>
          <w:rFonts w:eastAsiaTheme="majorEastAsia" w:cs="Times New Roman"/>
          <w:noProof/>
          <w:szCs w:val="36"/>
        </w:rPr>
      </w:pPr>
      <w:r w:rsidRPr="00012693">
        <w:rPr>
          <w:rFonts w:eastAsiaTheme="majorEastAsia" w:cs="Times New Roman"/>
          <w:noProof/>
          <w:szCs w:val="36"/>
        </w:rPr>
        <w:t>Существующие решения (</w:t>
      </w:r>
      <w:r>
        <w:rPr>
          <w:rFonts w:eastAsiaTheme="majorEastAsia" w:cs="Times New Roman"/>
          <w:noProof/>
          <w:szCs w:val="36"/>
        </w:rPr>
        <w:t xml:space="preserve">например, </w:t>
      </w:r>
      <w:r w:rsidRPr="00012693">
        <w:rPr>
          <w:rFonts w:eastAsiaTheme="majorEastAsia" w:cs="Times New Roman"/>
          <w:noProof/>
          <w:szCs w:val="36"/>
        </w:rPr>
        <w:t xml:space="preserve">SingularityApp, TickTick, Microsoft ToDo, </w:t>
      </w:r>
      <w:r>
        <w:rPr>
          <w:rFonts w:eastAsiaTheme="majorEastAsia" w:cs="Times New Roman"/>
          <w:noProof/>
          <w:szCs w:val="36"/>
          <w:lang w:val="en-US"/>
        </w:rPr>
        <w:t>Todoist</w:t>
      </w:r>
      <w:r w:rsidRPr="00012693">
        <w:rPr>
          <w:rFonts w:eastAsiaTheme="majorEastAsia" w:cs="Times New Roman"/>
          <w:noProof/>
          <w:szCs w:val="36"/>
        </w:rPr>
        <w:t xml:space="preserve"> </w:t>
      </w:r>
      <w:r>
        <w:rPr>
          <w:rFonts w:eastAsiaTheme="majorEastAsia" w:cs="Times New Roman"/>
          <w:noProof/>
          <w:szCs w:val="36"/>
        </w:rPr>
        <w:t>и другие</w:t>
      </w:r>
      <w:r w:rsidRPr="00012693">
        <w:rPr>
          <w:rFonts w:eastAsiaTheme="majorEastAsia" w:cs="Times New Roman"/>
          <w:noProof/>
          <w:szCs w:val="36"/>
        </w:rPr>
        <w:t xml:space="preserve">) закрывают базовые потребности, но не </w:t>
      </w:r>
      <w:r>
        <w:rPr>
          <w:rFonts w:eastAsiaTheme="majorEastAsia" w:cs="Times New Roman"/>
          <w:noProof/>
          <w:szCs w:val="36"/>
        </w:rPr>
        <w:t>решают</w:t>
      </w:r>
      <w:r w:rsidRPr="00012693">
        <w:rPr>
          <w:rFonts w:eastAsiaTheme="majorEastAsia" w:cs="Times New Roman"/>
          <w:noProof/>
          <w:szCs w:val="36"/>
        </w:rPr>
        <w:t xml:space="preserve"> ряд проблем:</w:t>
      </w:r>
    </w:p>
    <w:p w14:paraId="308D750F" w14:textId="77777777" w:rsidR="00012693" w:rsidRPr="00012693" w:rsidRDefault="00012693" w:rsidP="00012693">
      <w:pPr>
        <w:pStyle w:val="a0"/>
        <w:rPr>
          <w:noProof/>
        </w:rPr>
      </w:pPr>
      <w:r w:rsidRPr="00012693">
        <w:rPr>
          <w:noProof/>
        </w:rPr>
        <w:t xml:space="preserve">Добавление задачи требует заполнения множества полей. Регулярные дела приходится настраивать вручную или </w:t>
      </w:r>
      <w:r>
        <w:rPr>
          <w:noProof/>
        </w:rPr>
        <w:t xml:space="preserve">даже </w:t>
      </w:r>
      <w:r w:rsidRPr="00012693">
        <w:rPr>
          <w:noProof/>
        </w:rPr>
        <w:t>создавать заново.</w:t>
      </w:r>
      <w:r>
        <w:rPr>
          <w:noProof/>
        </w:rPr>
        <w:t xml:space="preserve"> Это занимает время и зачастую отталкивает пользователей от добавления задачи</w:t>
      </w:r>
      <w:r w:rsidR="00705966">
        <w:rPr>
          <w:noProof/>
        </w:rPr>
        <w:t xml:space="preserve"> (например, если пользователь занят и не имеет времени на заполнение форм). Как результат — задача забывается и не выполняется.  </w:t>
      </w:r>
    </w:p>
    <w:p w14:paraId="3DD0810A" w14:textId="77777777" w:rsidR="00012693" w:rsidRPr="00012693" w:rsidRDefault="00012693" w:rsidP="00012693">
      <w:pPr>
        <w:pStyle w:val="a0"/>
        <w:rPr>
          <w:noProof/>
        </w:rPr>
      </w:pPr>
      <w:r w:rsidRPr="00012693">
        <w:rPr>
          <w:noProof/>
        </w:rPr>
        <w:t>Заметки и файлы хранятся отдельно от задач</w:t>
      </w:r>
      <w:r w:rsidR="00705966">
        <w:rPr>
          <w:noProof/>
        </w:rPr>
        <w:t xml:space="preserve"> и не связаны друг с другом</w:t>
      </w:r>
      <w:r w:rsidRPr="00012693">
        <w:rPr>
          <w:noProof/>
        </w:rPr>
        <w:t>, поэтому контекст теряется.</w:t>
      </w:r>
    </w:p>
    <w:p w14:paraId="02F32624" w14:textId="77777777" w:rsidR="00012693" w:rsidRPr="00012693" w:rsidRDefault="00012693" w:rsidP="00012693">
      <w:pPr>
        <w:pStyle w:val="a0"/>
        <w:rPr>
          <w:noProof/>
        </w:rPr>
      </w:pPr>
      <w:r w:rsidRPr="00012693">
        <w:rPr>
          <w:noProof/>
        </w:rPr>
        <w:t xml:space="preserve">При росте числа задач </w:t>
      </w:r>
      <w:r>
        <w:rPr>
          <w:noProof/>
        </w:rPr>
        <w:t>не так просто</w:t>
      </w:r>
      <w:r w:rsidRPr="00012693">
        <w:rPr>
          <w:noProof/>
        </w:rPr>
        <w:t xml:space="preserve"> найти нужную</w:t>
      </w:r>
      <w:r>
        <w:rPr>
          <w:noProof/>
        </w:rPr>
        <w:t xml:space="preserve"> или приоритетную, если приоритет у задачи не установлен</w:t>
      </w:r>
      <w:r w:rsidRPr="00012693">
        <w:rPr>
          <w:noProof/>
        </w:rPr>
        <w:t>.</w:t>
      </w:r>
    </w:p>
    <w:p w14:paraId="450AEDD2" w14:textId="77777777" w:rsidR="00012693" w:rsidRPr="00012693" w:rsidRDefault="00012693" w:rsidP="00012693">
      <w:pPr>
        <w:pStyle w:val="a0"/>
        <w:rPr>
          <w:noProof/>
        </w:rPr>
      </w:pPr>
      <w:r>
        <w:rPr>
          <w:noProof/>
        </w:rPr>
        <w:t>Интеллектуальные помощники в таких сервисах ограничены: не учитывают контекст диалога, ошибаются при неоднозначных формулировках и не переспрашивают. Как правило, они нацелены исключительно на создание и редактирование задач и не могут поддержать диалог с пользователем.</w:t>
      </w:r>
    </w:p>
    <w:p w14:paraId="4F527AB7" w14:textId="77777777" w:rsidR="00012693" w:rsidRPr="00012693" w:rsidRDefault="00012693" w:rsidP="00012693">
      <w:pPr>
        <w:pStyle w:val="a0"/>
        <w:rPr>
          <w:noProof/>
        </w:rPr>
      </w:pPr>
      <w:r>
        <w:rPr>
          <w:noProof/>
        </w:rPr>
        <w:t>Значительная часть аудитории пользуется популярными мессенджерами, но планировщики с ними не интегрируются или интегрируются слабо.</w:t>
      </w:r>
    </w:p>
    <w:p w14:paraId="2A3A9EC4" w14:textId="77777777" w:rsidR="00012693" w:rsidRPr="00705966" w:rsidRDefault="00012693" w:rsidP="00705966">
      <w:pPr>
        <w:pStyle w:val="a0"/>
        <w:rPr>
          <w:noProof/>
        </w:rPr>
      </w:pPr>
      <w:r w:rsidRPr="00012693">
        <w:rPr>
          <w:noProof/>
        </w:rPr>
        <w:t>Совместное использование часто доступно только в платных тарифах</w:t>
      </w:r>
      <w:r>
        <w:rPr>
          <w:noProof/>
        </w:rPr>
        <w:t xml:space="preserve"> или вовсе недоступно</w:t>
      </w:r>
      <w:r w:rsidRPr="00012693">
        <w:rPr>
          <w:noProof/>
        </w:rPr>
        <w:t>.</w:t>
      </w:r>
    </w:p>
    <w:p w14:paraId="25E98857" w14:textId="77777777" w:rsidR="00012693" w:rsidRPr="00012693" w:rsidRDefault="00705966" w:rsidP="00012693">
      <w:pPr>
        <w:tabs>
          <w:tab w:val="left" w:pos="851"/>
        </w:tabs>
        <w:spacing w:before="0" w:after="200"/>
        <w:contextualSpacing w:val="0"/>
        <w:rPr>
          <w:rFonts w:eastAsiaTheme="majorEastAsia" w:cs="Times New Roman"/>
          <w:noProof/>
          <w:szCs w:val="36"/>
        </w:rPr>
      </w:pPr>
      <w:r>
        <w:rPr>
          <w:rFonts w:eastAsiaTheme="majorEastAsia" w:cs="Times New Roman"/>
          <w:noProof/>
          <w:szCs w:val="36"/>
        </w:rPr>
        <w:t xml:space="preserve">Пользователь тратит лишние усилия на рутинные действия и работает в разрозненных инструментах, а существующие сервисы не встраиваются в привычные каналы коммуникации. </w:t>
      </w:r>
    </w:p>
    <w:p w14:paraId="0B2041DB" w14:textId="77777777" w:rsidR="00DC3ACD" w:rsidRDefault="00DC3ACD" w:rsidP="00012693">
      <w:pPr>
        <w:tabs>
          <w:tab w:val="left" w:pos="1418"/>
        </w:tabs>
        <w:spacing w:before="0" w:after="200" w:line="276" w:lineRule="auto"/>
        <w:ind w:firstLine="0"/>
        <w:contextualSpacing w:val="0"/>
        <w:jc w:val="left"/>
      </w:pPr>
      <w:r w:rsidRPr="00012693">
        <w:br w:type="page"/>
      </w:r>
    </w:p>
    <w:p w14:paraId="6F8B36A3" w14:textId="77777777" w:rsidR="00DC3ACD" w:rsidRDefault="00DC3ACD" w:rsidP="000838F4">
      <w:pPr>
        <w:pStyle w:val="1"/>
        <w:spacing w:after="240"/>
      </w:pPr>
      <w:r>
        <w:lastRenderedPageBreak/>
        <w:t>Цель системы</w:t>
      </w:r>
    </w:p>
    <w:p w14:paraId="4ABC0160" w14:textId="77777777" w:rsidR="00705966" w:rsidRDefault="00705966" w:rsidP="00705966">
      <w:r>
        <w:t>Целью системы является повышение продуктивности пользователя за счёт единого пространства планирования, в котором задачи, календарь, заметки и ассистент связаны и доступны через веб-приложение, а также мессенджер VK, с минимальными затратами на ввод и поиск информации. Цель считается достигнутой, если при приёмочном тестировании выполнены целевые показатели, указанные ниже.</w:t>
      </w:r>
    </w:p>
    <w:p w14:paraId="298DAAF3" w14:textId="2EE148BD" w:rsidR="00705966" w:rsidRPr="00D16CAF" w:rsidRDefault="00705966" w:rsidP="00705966">
      <w:r>
        <w:t>Для достижения цели система должна обеспечить следующее</w:t>
      </w:r>
      <w:r w:rsidR="00D16CAF" w:rsidRPr="00D16CAF">
        <w:t>:</w:t>
      </w:r>
    </w:p>
    <w:p w14:paraId="3AE3F568" w14:textId="77777777" w:rsidR="00705966" w:rsidRPr="00705966" w:rsidRDefault="00705966" w:rsidP="00705966">
      <w:pPr>
        <w:pStyle w:val="a0"/>
      </w:pPr>
      <w:r>
        <w:t>Управление задачами и списками, отображение задач в календаре и двустороннюю синхронизацию с Google Calendar: изменение в одной системе отражается в другой не более чем через 5 минут, дубликаты событий не создаются.</w:t>
      </w:r>
    </w:p>
    <w:p w14:paraId="564A7B69" w14:textId="2255C523" w:rsidR="00705966" w:rsidRPr="00705966" w:rsidRDefault="00705966" w:rsidP="00705966">
      <w:pPr>
        <w:pStyle w:val="a0"/>
      </w:pPr>
      <w:r>
        <w:t>Сокращение времени создания задач за счёт запросов на естественном языке через ассистента в веб-приложении и мессенджере: задача создаётся и отображается не более чем за 15 секунд; намерение и параметры запроса определяются верно не менее чем в 80% запросов тестовой выборки</w:t>
      </w:r>
      <w:r w:rsidR="00D16CAF" w:rsidRPr="00D16CAF">
        <w:t>.</w:t>
      </w:r>
      <w:r>
        <w:t xml:space="preserve"> </w:t>
      </w:r>
      <w:r w:rsidR="00D16CAF">
        <w:t>П</w:t>
      </w:r>
      <w:r>
        <w:t>ри неоднозначном запросе ассистент задаёт уточняющий вопрос и не изменяет данные до ответа пользователя.</w:t>
      </w:r>
    </w:p>
    <w:p w14:paraId="026D42D1" w14:textId="77777777" w:rsidR="00705966" w:rsidRPr="00705966" w:rsidRDefault="00705966" w:rsidP="00705966">
      <w:pPr>
        <w:pStyle w:val="a0"/>
      </w:pPr>
      <w:r>
        <w:t>Автоматизацию регулярных дел: правило повторения из свободной формулировки («каждый понедельник», «раз в две недели по вторникам») определяется верно не менее чем в 80% соответствующих запросов тестовой выборки, экземпляры повторяющихся задач создаются в календаре и списках без дубликатов.</w:t>
      </w:r>
    </w:p>
    <w:p w14:paraId="34A8ECF8" w14:textId="77777777" w:rsidR="00705966" w:rsidRPr="00705966" w:rsidRDefault="00705966" w:rsidP="00705966">
      <w:pPr>
        <w:pStyle w:val="a0"/>
      </w:pPr>
      <w:r>
        <w:t>Хранение заметок и прикреплённых к ним файлов в одной системе с задачами и работу ассистента с ними: заметка с файлом размером до 20 МБ сохраняется и открывается после повторного входа без потери содержимого, ассистент использует содержимое выбранной заметки при ответе.</w:t>
      </w:r>
    </w:p>
    <w:p w14:paraId="4F97C3E8" w14:textId="6AD80AA7" w:rsidR="00705966" w:rsidRPr="00705966" w:rsidRDefault="00705966" w:rsidP="00705966">
      <w:pPr>
        <w:pStyle w:val="a0"/>
      </w:pPr>
      <w:r>
        <w:t xml:space="preserve">Быстрый поиск по задачам: результаты отображаются не более чем за </w:t>
      </w:r>
      <w:r w:rsidR="00D16CAF">
        <w:t>3</w:t>
      </w:r>
      <w:r>
        <w:t xml:space="preserve"> секунд</w:t>
      </w:r>
      <w:r w:rsidR="00D16CAF">
        <w:t>ы</w:t>
      </w:r>
      <w:r>
        <w:t xml:space="preserve"> при 1 000 задач у пользователя.</w:t>
      </w:r>
    </w:p>
    <w:p w14:paraId="0C4375A6" w14:textId="7D1D929D" w:rsidR="00705966" w:rsidRDefault="00705966" w:rsidP="00705966">
      <w:pPr>
        <w:pStyle w:val="a0"/>
      </w:pPr>
      <w:r>
        <w:t>Статистику по задачам, заметкам и активности: показатели за выбранный период совпадают с данными системы и пересчитываются при смене периода.</w:t>
      </w:r>
    </w:p>
    <w:p w14:paraId="13051708" w14:textId="77777777" w:rsidR="00CA3A88" w:rsidRPr="00705966" w:rsidRDefault="00CA3A88" w:rsidP="00705966">
      <w:pPr>
        <w:pStyle w:val="a0"/>
      </w:pPr>
      <w:r>
        <w:t>Многопользовательскую работу с задачами и заметками через общие списки и приглашение участников: в тестах разграничения доступа ни один запрос пользователя, не входящего в список, не возвращает данные этого списка.</w:t>
      </w:r>
    </w:p>
    <w:p w14:paraId="5AA1EEA0" w14:textId="77777777" w:rsidR="00DC3ACD" w:rsidRDefault="00DC3ACD" w:rsidP="00705966">
      <w:r>
        <w:br w:type="page"/>
      </w:r>
    </w:p>
    <w:p w14:paraId="114C4998" w14:textId="77777777" w:rsidR="00DC3ACD" w:rsidRDefault="00DC3ACD" w:rsidP="00012693">
      <w:pPr>
        <w:pStyle w:val="1"/>
      </w:pPr>
      <w:r>
        <w:lastRenderedPageBreak/>
        <w:t>Стейкхолдеры</w:t>
      </w:r>
    </w:p>
    <w:p w14:paraId="36AFFB0D" w14:textId="77777777" w:rsidR="00DC3ACD" w:rsidRPr="008D77B7" w:rsidRDefault="00DC3ACD" w:rsidP="00012693">
      <w:r>
        <w:t>Стейкхолдеры классифицированы по типу взаимодействия с системой: пользователи (индивидуальные пользователи, команды и коллективы), принципалы (заказчик, регулятор в сфере персональных данных), операторы (администратор системы, команда разработки и сопровождения), поставщики внешних сервисов и затронутые стороны (третьи лица, сведения о которых вносятся в задачи и заметки). Для каждой группы описаны цели, выгоды, опасения и пользовательские истории.</w:t>
      </w:r>
    </w:p>
    <w:p w14:paraId="183EE95B" w14:textId="77777777" w:rsidR="00FB25C8" w:rsidRDefault="00FB25C8" w:rsidP="005D62A6">
      <w:pPr>
        <w:pStyle w:val="2"/>
      </w:pPr>
      <w:r>
        <w:t>Индивидуальные пользователи</w:t>
      </w:r>
    </w:p>
    <w:p w14:paraId="408B1469" w14:textId="77777777" w:rsidR="008D77B7" w:rsidRDefault="008D77B7" w:rsidP="008D77B7">
      <w:r>
        <w:t>Студенты, фрилансеры, специалисты и другие люди, которые планируют личные и рабочие задачи.</w:t>
      </w:r>
    </w:p>
    <w:p w14:paraId="329ADD82" w14:textId="77777777" w:rsidR="008D77B7" w:rsidRDefault="008D77B7" w:rsidP="008D77B7">
      <w:r>
        <w:t>Цели: быстро вносить задачи и заметки, видеть все дела в одном месте, контролировать свою продуктивность.</w:t>
      </w:r>
    </w:p>
    <w:p w14:paraId="7A308423" w14:textId="77777777" w:rsidR="008D77B7" w:rsidRDefault="008D77B7" w:rsidP="008D77B7">
      <w:r>
        <w:t>Выгода: сокращение времени на ввод и поиск, отсутствие ручной настройки регулярных дел, доступ к задачам из мессенджера.</w:t>
      </w:r>
    </w:p>
    <w:p w14:paraId="324A3098" w14:textId="77777777" w:rsidR="008D77B7" w:rsidRPr="008D77B7" w:rsidRDefault="008D77B7" w:rsidP="008D77B7">
      <w:r>
        <w:t>Опасения: неверное распознавание запроса ассистентом, потеря данных, сложный интерфейс.</w:t>
      </w:r>
    </w:p>
    <w:p w14:paraId="6337170D" w14:textId="77777777" w:rsidR="00CA5C89" w:rsidRPr="00FB25C8" w:rsidRDefault="00CA5C89" w:rsidP="008D77B7">
      <w:r>
        <w:t>Пользовательские истории</w:t>
      </w:r>
      <w:r w:rsidR="00EC1295">
        <w:t xml:space="preserve"> </w:t>
      </w:r>
      <w:r w:rsidR="008D77B7">
        <w:t>индивидуальных пользователей</w:t>
      </w:r>
      <w:r w:rsidR="00EC1295">
        <w:t xml:space="preserve"> представлены ниже</w:t>
      </w:r>
      <w:r w:rsidR="00FB25C8" w:rsidRPr="00FB25C8">
        <w:t>:</w:t>
      </w:r>
    </w:p>
    <w:p w14:paraId="537C33C6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пользователь, хочу войти через VK и управлять задачами из бота, чтобы не открывать отдельное приложение.</w:t>
      </w:r>
    </w:p>
    <w:p w14:paraId="5EDB1BE7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пользователь, хочу написать ассистенту обычным текстом, чтобы получить готовую задачу без заполнения формы.</w:t>
      </w:r>
    </w:p>
    <w:p w14:paraId="16CA591E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пользователь, хочу сказать «каждый понедельник планёрка», чтобы не настраивать повторения вручную.</w:t>
      </w:r>
    </w:p>
    <w:p w14:paraId="6BC99276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пользователь, хочу хранить заметки с файлами рядом с задачами, чтобы не терять контекст.</w:t>
      </w:r>
    </w:p>
    <w:p w14:paraId="2F04AC68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пользователь, хочу быстро найти нужную задачу, чтобы не просматривать весь список.</w:t>
      </w:r>
    </w:p>
    <w:p w14:paraId="6156EF11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пользователь, хочу получить уточняющий вопрос, если непонятно, о какой задаче речь, чтобы ассистент не изменил не ту задачу.</w:t>
      </w:r>
    </w:p>
    <w:p w14:paraId="5F1E3E7C" w14:textId="77777777" w:rsidR="00FB25C8" w:rsidRDefault="008D77B7" w:rsidP="008D77B7">
      <w:pPr>
        <w:pStyle w:val="a0"/>
      </w:pPr>
      <w:r>
        <w:rPr>
          <w:lang w:eastAsia="zh-TW"/>
        </w:rPr>
        <w:t>Я как пользователь, хочу видеть задачи в календаре и смотреть статистику по ним, чтобы планировать время и оценивать свою продуктивность.</w:t>
      </w:r>
    </w:p>
    <w:p w14:paraId="264FF6B0" w14:textId="77777777" w:rsidR="00FB25C8" w:rsidRDefault="00FB25C8" w:rsidP="005D62A6">
      <w:pPr>
        <w:pStyle w:val="2"/>
      </w:pPr>
      <w:r>
        <w:lastRenderedPageBreak/>
        <w:t>Команды и коллективы в многопользовательском режиме</w:t>
      </w:r>
    </w:p>
    <w:p w14:paraId="64B77708" w14:textId="77777777" w:rsidR="008D77B7" w:rsidRDefault="008D77B7" w:rsidP="008D77B7">
      <w:r>
        <w:t>Рабочие команды, учебные группы, проектные коллективы и другие группы людей, которые совместно ведут задачи и заметки через общие списки. В группе выделяются владелец списка, создающий список и управляющий доступом, и участники списка.</w:t>
      </w:r>
    </w:p>
    <w:p w14:paraId="6D5E577A" w14:textId="77777777" w:rsidR="008D77B7" w:rsidRDefault="008D77B7" w:rsidP="008D77B7">
      <w:r>
        <w:t>Цели: согласованно планировать общую работу, понимать, кто и за что отвечает, вести командные задачи в одном месте.</w:t>
      </w:r>
    </w:p>
    <w:p w14:paraId="574EE0E6" w14:textId="77777777" w:rsidR="008D77B7" w:rsidRDefault="008D77B7" w:rsidP="008D77B7">
      <w:r>
        <w:t>Выгода: прозрачное распределение ответственности, единый источник информации о ходе работы, отсутствие переноса задач между сервисами.</w:t>
      </w:r>
    </w:p>
    <w:p w14:paraId="0816C1E2" w14:textId="77777777" w:rsidR="008D77B7" w:rsidRDefault="008D77B7" w:rsidP="008D77B7">
      <w:r>
        <w:t>Опасения: доступ посторонних к данным списка, случайное изменение или удаление общих задач участниками, смешение личных и командных данных.</w:t>
      </w:r>
    </w:p>
    <w:p w14:paraId="6C18A4E9" w14:textId="77777777" w:rsidR="008D77B7" w:rsidRPr="00FB25C8" w:rsidRDefault="008D77B7" w:rsidP="008D77B7">
      <w:r>
        <w:t>Пользовательские истории команд и коллективов представлены ниже:</w:t>
      </w:r>
    </w:p>
    <w:p w14:paraId="087B6620" w14:textId="77777777" w:rsidR="008D77B7" w:rsidRDefault="008D77B7" w:rsidP="008D77B7">
      <w:pPr>
        <w:pStyle w:val="a0"/>
      </w:pPr>
      <w:r>
        <w:t>Я как владелец списка, хочу приглашать людей и настраивать, кто что может менять, чтобы защитить общие данные от случайных изменений.</w:t>
      </w:r>
    </w:p>
    <w:p w14:paraId="01098743" w14:textId="77777777" w:rsidR="008D77B7" w:rsidRDefault="008D77B7" w:rsidP="008D77B7">
      <w:pPr>
        <w:pStyle w:val="a0"/>
      </w:pPr>
      <w:r>
        <w:t>Я как участник списка, хочу вести общие задачи и назначать их конкретным людям, чтобы было понятно, кто за что отвечает.</w:t>
      </w:r>
    </w:p>
    <w:p w14:paraId="6596BA34" w14:textId="77777777" w:rsidR="008D77B7" w:rsidRDefault="008D77B7" w:rsidP="008D77B7">
      <w:pPr>
        <w:pStyle w:val="a0"/>
      </w:pPr>
      <w:r>
        <w:t>Я как участник списка, хочу видеть, кто изменил или выполнил задачу, чтобы отслеживать ход работы.</w:t>
      </w:r>
    </w:p>
    <w:p w14:paraId="627244D1" w14:textId="77777777" w:rsidR="008D77B7" w:rsidRDefault="008D77B7" w:rsidP="008D77B7">
      <w:pPr>
        <w:pStyle w:val="a0"/>
      </w:pPr>
      <w:r>
        <w:t>Я как участник списка, хочу, чтобы личные задачи не были видны команде, а командные видели только участники списка, чтобы личные и командные данные не смешивались.</w:t>
      </w:r>
    </w:p>
    <w:p w14:paraId="54C6E8C1" w14:textId="77777777" w:rsidR="008D77B7" w:rsidRPr="00FB25C8" w:rsidRDefault="008D77B7" w:rsidP="008D77B7">
      <w:pPr>
        <w:pStyle w:val="a0"/>
      </w:pPr>
      <w:r>
        <w:t>Я как участник списка, хочу управлять общими задачами через ассистента, чтобы не открывать для этого веб-приложение.</w:t>
      </w:r>
    </w:p>
    <w:p w14:paraId="6DDC245A" w14:textId="77777777" w:rsidR="00FE1E46" w:rsidRDefault="00FB25C8" w:rsidP="00012693">
      <w:pPr>
        <w:pStyle w:val="2"/>
      </w:pPr>
      <w:r>
        <w:t>Заказчик</w:t>
      </w:r>
    </w:p>
    <w:p w14:paraId="316B94A5" w14:textId="77777777" w:rsidR="008D77B7" w:rsidRDefault="008D77B7" w:rsidP="008D77B7">
      <w:r>
        <w:t>Руководитель образовательной программы и преподаватель.</w:t>
      </w:r>
    </w:p>
    <w:p w14:paraId="073252D7" w14:textId="77777777" w:rsidR="008D77B7" w:rsidRDefault="008D77B7" w:rsidP="008D77B7">
      <w:r>
        <w:t>Цели: получить готовый проект, соответствующий техническому заданию, в установленные сроки.</w:t>
      </w:r>
    </w:p>
    <w:p w14:paraId="30A0ADDD" w14:textId="77777777" w:rsidR="008D77B7" w:rsidRDefault="008D77B7" w:rsidP="008D77B7"/>
    <w:p w14:paraId="1F3AD420" w14:textId="77777777" w:rsidR="008D77B7" w:rsidRDefault="008D77B7" w:rsidP="008D77B7">
      <w:r>
        <w:t>Выгода: подтверждение профессиональных компетенций обучающихся, готовый продукт с возможностью дальнейшего развития.</w:t>
      </w:r>
    </w:p>
    <w:p w14:paraId="2EE88520" w14:textId="77777777" w:rsidR="008D77B7" w:rsidRPr="008D77B7" w:rsidRDefault="008D77B7" w:rsidP="008D77B7">
      <w:r>
        <w:t>Опасения: несоответствие результата требованиям, невыполнение сроков, недостаточная документация.</w:t>
      </w:r>
    </w:p>
    <w:p w14:paraId="2947EAA1" w14:textId="77777777" w:rsidR="00FE1E46" w:rsidRDefault="00EC1295" w:rsidP="00012693">
      <w:pPr>
        <w:spacing w:after="120"/>
      </w:pPr>
      <w:r>
        <w:t>Пользовательские истории данной группы пользователей представлены ниже.</w:t>
      </w:r>
    </w:p>
    <w:p w14:paraId="4700D956" w14:textId="77777777" w:rsidR="008D77B7" w:rsidRDefault="008D77B7" w:rsidP="008D77B7">
      <w:pPr>
        <w:pStyle w:val="a0"/>
      </w:pPr>
      <w:r>
        <w:t>Я как заказчик, хочу, чтобы результат соответствовал техническому заданию, чтобы принять работу.</w:t>
      </w:r>
    </w:p>
    <w:p w14:paraId="069E9096" w14:textId="77777777" w:rsidR="008D77B7" w:rsidRPr="008D77B7" w:rsidRDefault="008D77B7" w:rsidP="008D77B7">
      <w:pPr>
        <w:pStyle w:val="a0"/>
      </w:pPr>
      <w:r>
        <w:lastRenderedPageBreak/>
        <w:t>Я как заказчик, хочу увидеть каждую функцию в работе на демонстрации, чтобы убедиться в её готовности.</w:t>
      </w:r>
    </w:p>
    <w:p w14:paraId="0C1D83E4" w14:textId="77777777" w:rsidR="00FB25C8" w:rsidRDefault="00FB25C8" w:rsidP="005D62A6">
      <w:pPr>
        <w:pStyle w:val="2"/>
      </w:pPr>
      <w:r>
        <w:t>Регулятор в сфере персональных данных</w:t>
      </w:r>
    </w:p>
    <w:p w14:paraId="63597A8C" w14:textId="77777777" w:rsidR="008D77B7" w:rsidRDefault="008D77B7" w:rsidP="008D77B7">
      <w:r>
        <w:t>Уполномоченный орган по защите прав субъектов персональных данных (Роскомнадзор) и другие органы, контролирующие соблюдение законодательства о персональных данных. С системой напрямую не взаимодействует, но определяет обязательные ограничения.</w:t>
      </w:r>
    </w:p>
    <w:p w14:paraId="7ABF39F4" w14:textId="77777777" w:rsidR="008D77B7" w:rsidRDefault="008D77B7" w:rsidP="008D77B7">
      <w:r>
        <w:t>Цели: защита прав субъектов персональных данных.</w:t>
      </w:r>
    </w:p>
    <w:p w14:paraId="151F3177" w14:textId="77777777" w:rsidR="008D77B7" w:rsidRDefault="008D77B7" w:rsidP="008D77B7">
      <w:r>
        <w:t>Выгода: соблюдение оператором требований закона, снижение числа нарушений.</w:t>
      </w:r>
    </w:p>
    <w:p w14:paraId="68B96464" w14:textId="77777777" w:rsidR="008D77B7" w:rsidRDefault="008D77B7" w:rsidP="008D77B7">
      <w:r>
        <w:t>Опасения: обработка данных без согласия, утечки, хранение данных за пределами России.</w:t>
      </w:r>
    </w:p>
    <w:p w14:paraId="2B4D3914" w14:textId="77777777" w:rsidR="00FE1E46" w:rsidRDefault="00EC1295" w:rsidP="00012693">
      <w:pPr>
        <w:spacing w:after="120"/>
      </w:pPr>
      <w:r>
        <w:t>Пользовательские истории данной группы пользователей представлены ниже.</w:t>
      </w:r>
    </w:p>
    <w:p w14:paraId="4C938B8F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регулятор, хочу, чтобы персональные данные обрабатывались только с согласия пользователя и хранились на территории России, чтобы права субъектов персональных данных были соблюдены.</w:t>
      </w:r>
    </w:p>
    <w:p w14:paraId="535DB7E0" w14:textId="77777777" w:rsidR="00FB25C8" w:rsidRDefault="00FB25C8" w:rsidP="005D62A6">
      <w:pPr>
        <w:pStyle w:val="2"/>
      </w:pPr>
      <w:r>
        <w:t>Администратор системы</w:t>
      </w:r>
    </w:p>
    <w:p w14:paraId="4D63FECA" w14:textId="77777777" w:rsidR="008D77B7" w:rsidRDefault="008D77B7" w:rsidP="008D77B7">
      <w:r>
        <w:t>Специалист, отвечающий за работу системы в эксплуатации: сервера приложения и языковой модели, базы данных, резервных копий и внешних интеграций.</w:t>
      </w:r>
    </w:p>
    <w:p w14:paraId="1032733D" w14:textId="77777777" w:rsidR="008D77B7" w:rsidRDefault="008D77B7" w:rsidP="008D77B7">
      <w:r>
        <w:t>Цели: обеспечить бесперебойную работу системы и сохранность данных.</w:t>
      </w:r>
    </w:p>
    <w:p w14:paraId="7A7B9531" w14:textId="77777777" w:rsidR="008D77B7" w:rsidRDefault="008D77B7" w:rsidP="008D77B7">
      <w:r>
        <w:t>Выгода: своевременное обнаружение сбоев, простое восстановление после аварий.</w:t>
      </w:r>
    </w:p>
    <w:p w14:paraId="7217752E" w14:textId="77777777" w:rsidR="008D77B7" w:rsidRDefault="008D77B7" w:rsidP="008D77B7">
      <w:r>
        <w:t>Опасения: нехватка ресурсов сервера модели, потеря данных, недоступность внешних сервисов.</w:t>
      </w:r>
    </w:p>
    <w:p w14:paraId="08F753A2" w14:textId="77777777" w:rsidR="00FE1E46" w:rsidRDefault="00EC1295" w:rsidP="00012693">
      <w:pPr>
        <w:spacing w:after="120"/>
      </w:pPr>
      <w:r>
        <w:t>Пользовательские истории данной группы пользователей представлены ниже.</w:t>
      </w:r>
    </w:p>
    <w:p w14:paraId="13503350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администратор системы, хочу находить причину сбоя в журналах ошибок, чтобы быстро восстанавливать работу системы.</w:t>
      </w:r>
    </w:p>
    <w:p w14:paraId="06CD4627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администратор системы, хочу восстанавливать данные из резервной копии, чтобы вернуть систему в рабочее состояние после аварии.</w:t>
      </w:r>
    </w:p>
    <w:p w14:paraId="0C090197" w14:textId="77777777" w:rsidR="00FE1E46" w:rsidRDefault="00FB25C8" w:rsidP="00012693">
      <w:pPr>
        <w:pStyle w:val="2"/>
      </w:pPr>
      <w:r w:rsidRPr="00FB25C8">
        <w:t>Команда разработки и сопровождения</w:t>
      </w:r>
    </w:p>
    <w:p w14:paraId="508EB2E7" w14:textId="77777777" w:rsidR="008D77B7" w:rsidRDefault="008D77B7" w:rsidP="008D77B7">
      <w:r>
        <w:t>Разработчики, которые проектируют, реализуют, тестируют и сопровождают систему.</w:t>
      </w:r>
    </w:p>
    <w:p w14:paraId="0D7238D7" w14:textId="77777777" w:rsidR="008D77B7" w:rsidRDefault="008D77B7" w:rsidP="008D77B7">
      <w:r>
        <w:t>Цели: создать надежную систему с расширяемой архитектурой.</w:t>
      </w:r>
    </w:p>
    <w:p w14:paraId="71FB3950" w14:textId="77777777" w:rsidR="008D77B7" w:rsidRDefault="008D77B7" w:rsidP="008D77B7">
      <w:r>
        <w:t>Выгода: возможность развивать систему.</w:t>
      </w:r>
    </w:p>
    <w:p w14:paraId="4DD2AE85" w14:textId="77777777" w:rsidR="008D77B7" w:rsidRPr="008D77B7" w:rsidRDefault="008D77B7" w:rsidP="008D77B7">
      <w:r>
        <w:t>Опасения: некачественная архитектура, зависимость от лимитов и доступности внешних сервисов, потеря данных при сбоях.</w:t>
      </w:r>
    </w:p>
    <w:p w14:paraId="267DF2EB" w14:textId="77777777" w:rsidR="00EC1295" w:rsidRDefault="00EC1295" w:rsidP="00012693">
      <w:pPr>
        <w:spacing w:after="120"/>
      </w:pPr>
      <w:r>
        <w:lastRenderedPageBreak/>
        <w:t>Пользовательские истории данной группы пользователей представлены ниже.</w:t>
      </w:r>
    </w:p>
    <w:p w14:paraId="48DCE99A" w14:textId="77777777" w:rsidR="008D77B7" w:rsidRDefault="008D77B7" w:rsidP="008D77B7">
      <w:pPr>
        <w:pStyle w:val="a0"/>
      </w:pPr>
      <w:r>
        <w:t>Я как разработчик, хочу расширять систему без переписывания существующих модулей, чтобы добавлять новые функции и каналы за короткое время.</w:t>
      </w:r>
    </w:p>
    <w:p w14:paraId="5DFA96AE" w14:textId="77777777" w:rsidR="008D77B7" w:rsidRDefault="008D77B7" w:rsidP="008D77B7">
      <w:pPr>
        <w:pStyle w:val="a0"/>
      </w:pPr>
      <w:r>
        <w:t>Я как разработчик, хочу, чтобы модули ассистента, авторизации и заметок были независимы, чтобы команда могла работать над ними параллельно.</w:t>
      </w:r>
    </w:p>
    <w:p w14:paraId="717373F7" w14:textId="77777777" w:rsidR="00FB25C8" w:rsidRPr="00FB25C8" w:rsidRDefault="008D77B7" w:rsidP="008D77B7">
      <w:pPr>
        <w:pStyle w:val="a0"/>
      </w:pPr>
      <w:r>
        <w:t>Я как разработчик, хочу, чтобы интеграции с Google и VK были вынесены в отдельные модули, чтобы сбой или замена внешнего сервиса не влияли на остальную систему.</w:t>
      </w:r>
    </w:p>
    <w:p w14:paraId="7534B400" w14:textId="77777777" w:rsidR="00FB25C8" w:rsidRDefault="00FB25C8" w:rsidP="005D62A6">
      <w:pPr>
        <w:pStyle w:val="2"/>
      </w:pPr>
      <w:r>
        <w:t>Поставщики внешних сервисов</w:t>
      </w:r>
    </w:p>
    <w:p w14:paraId="01EA6C26" w14:textId="77777777" w:rsidR="008D77B7" w:rsidRDefault="008D77B7" w:rsidP="008D77B7">
      <w:r>
        <w:t>Google (Google Calendar API, Google OAuth), VK (VK API, VK ID) и разработчик открытой языковой модели. Предоставляют системе данные и функции и определяют правила их использования.</w:t>
      </w:r>
    </w:p>
    <w:p w14:paraId="1943A2EE" w14:textId="77777777" w:rsidR="008D77B7" w:rsidRDefault="008D77B7" w:rsidP="008D77B7">
      <w:r>
        <w:t>Цели: использование сервисов в рамках условий, лимитов и лицензий.</w:t>
      </w:r>
    </w:p>
    <w:p w14:paraId="52CE55FC" w14:textId="77777777" w:rsidR="008D77B7" w:rsidRDefault="008D77B7" w:rsidP="008D77B7">
      <w:r>
        <w:t>Выгода: расширение сценариев применения их платформ и моделей.</w:t>
      </w:r>
    </w:p>
    <w:p w14:paraId="50C58700" w14:textId="77777777" w:rsidR="008D77B7" w:rsidRDefault="008D77B7" w:rsidP="008D77B7">
      <w:r>
        <w:t>Опасения: превышение лимитов запросов, запрос избыточных прав доступа, нарушение условий лицензии.</w:t>
      </w:r>
    </w:p>
    <w:p w14:paraId="44D8FEC4" w14:textId="77777777" w:rsidR="00FE1E46" w:rsidRDefault="00EC1295" w:rsidP="00012693">
      <w:pPr>
        <w:spacing w:after="120"/>
      </w:pPr>
      <w:r>
        <w:t>Пользовательские истории данной группы пользователей представлены ниже.</w:t>
      </w:r>
    </w:p>
    <w:p w14:paraId="53B27108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поставщик внешнего сервиса, хочу, чтобы система запрашивала только необходимые права и не превышала лимиты запросов, чтобы мой сервис оставался доступным для всех пользователей.</w:t>
      </w:r>
    </w:p>
    <w:p w14:paraId="7FA712D9" w14:textId="77777777" w:rsidR="00FB25C8" w:rsidRDefault="00FB25C8" w:rsidP="005D62A6">
      <w:pPr>
        <w:pStyle w:val="2"/>
      </w:pPr>
      <w:r>
        <w:t>Третьи лица, упоминаемые в задачах и заметках</w:t>
      </w:r>
    </w:p>
    <w:p w14:paraId="478B11F5" w14:textId="77777777" w:rsidR="008D77B7" w:rsidRDefault="008D77B7" w:rsidP="008D77B7">
      <w:r>
        <w:t>Люди, чьи имена и другие сведения пользователи вносят в задачи, заметки и файлы (коллеги, клиенты, знакомые). С системой не взаимодействуют, но их данные в ней обрабатываются.</w:t>
      </w:r>
    </w:p>
    <w:p w14:paraId="3D3CB8E6" w14:textId="77777777" w:rsidR="008D77B7" w:rsidRDefault="008D77B7" w:rsidP="008D77B7">
      <w:r>
        <w:t>Цели: сохранение конфиденциальности сведений о себе.</w:t>
      </w:r>
    </w:p>
    <w:p w14:paraId="5D8E21AD" w14:textId="77777777" w:rsidR="008D77B7" w:rsidRDefault="008D77B7" w:rsidP="008D77B7">
      <w:r>
        <w:t>Выгода: сведения о них не становятся доступны посторонним.</w:t>
      </w:r>
    </w:p>
    <w:p w14:paraId="30AEC6AF" w14:textId="77777777" w:rsidR="008D77B7" w:rsidRDefault="008D77B7" w:rsidP="008D77B7">
      <w:r>
        <w:t>Опасения: доступ посторонних к сведениям о них, передача этих сведений внешним сервисам.</w:t>
      </w:r>
    </w:p>
    <w:p w14:paraId="3C090370" w14:textId="77777777" w:rsidR="00FE1E46" w:rsidRDefault="00EC1295" w:rsidP="00012693">
      <w:pPr>
        <w:spacing w:after="120"/>
      </w:pPr>
      <w:r>
        <w:t>Пользовательские истории данной группы пользователей представлены ниже.</w:t>
      </w:r>
    </w:p>
    <w:p w14:paraId="40D5ADB0" w14:textId="77777777" w:rsidR="008D77B7" w:rsidRPr="008D77B7" w:rsidRDefault="008D77B7" w:rsidP="008D77B7">
      <w:pPr>
        <w:pStyle w:val="a0"/>
        <w:rPr>
          <w:lang w:eastAsia="zh-TW"/>
        </w:rPr>
      </w:pPr>
      <w:r>
        <w:rPr>
          <w:lang w:eastAsia="zh-TW"/>
        </w:rPr>
        <w:t>Я как человек, упомянутый в чужой задаче или заметке, хочу, чтобы сведения обо мне были доступны только тем, кому их доверил автор, чтобы моя информация не стала известна посторонним.</w:t>
      </w:r>
    </w:p>
    <w:p w14:paraId="60751626" w14:textId="77777777" w:rsidR="00FE1E46" w:rsidRDefault="00FE1E46" w:rsidP="00FE1E46">
      <w:pPr>
        <w:pStyle w:val="1"/>
      </w:pPr>
      <w:r>
        <w:lastRenderedPageBreak/>
        <w:t>Границы системы</w:t>
      </w:r>
    </w:p>
    <w:p w14:paraId="06DF8826" w14:textId="77777777" w:rsidR="008D77B7" w:rsidRDefault="008D77B7" w:rsidP="008D77B7">
      <w:r>
        <w:t>Граница системы определяет, какие компоненты команда разрабатывает и контролирует, а с какими система только обменивается данными. Всё, что работает на стороне внешних компаний, относится к внешней среде: команда не может изменить его поведение и должна учитывать его ограничения.</w:t>
      </w:r>
    </w:p>
    <w:p w14:paraId="4876D333" w14:textId="77777777" w:rsidR="008D77B7" w:rsidRDefault="008D77B7" w:rsidP="008D77B7">
      <w:r>
        <w:t>Внутри системы находятся:</w:t>
      </w:r>
    </w:p>
    <w:p w14:paraId="11912A9D" w14:textId="77777777" w:rsidR="008D77B7" w:rsidRDefault="008D77B7" w:rsidP="008D77B7">
      <w:pPr>
        <w:pStyle w:val="a0"/>
      </w:pPr>
      <w:r>
        <w:t>Веб-приложение: интерфейс задач, списков, календаря, заметок, статистики и чата с ассистентом.</w:t>
      </w:r>
    </w:p>
    <w:p w14:paraId="091C8FC5" w14:textId="77777777" w:rsidR="008D77B7" w:rsidRDefault="008D77B7" w:rsidP="008D77B7">
      <w:pPr>
        <w:pStyle w:val="a0"/>
      </w:pPr>
      <w:r>
        <w:t>VK-бот: приём сообщений и команд, привязка VK-аккаунта к учётной записи TaskyAI, отправка ответов и напоминаний.</w:t>
      </w:r>
    </w:p>
    <w:p w14:paraId="27C43E07" w14:textId="77777777" w:rsidR="008D77B7" w:rsidRDefault="008D77B7" w:rsidP="008D77B7">
      <w:pPr>
        <w:pStyle w:val="a0"/>
      </w:pPr>
      <w:r>
        <w:t>Серверная часть: логика задач, списков, повторений, заметок, поиска, статистики и прав доступа.</w:t>
      </w:r>
    </w:p>
    <w:p w14:paraId="2E8C54A2" w14:textId="77777777" w:rsidR="008D77B7" w:rsidRDefault="008D77B7" w:rsidP="008D77B7">
      <w:pPr>
        <w:pStyle w:val="a0"/>
      </w:pPr>
      <w:r>
        <w:t>Модуль авторизации: регистрация, вход по email и через VK ID, управление сессиями.</w:t>
      </w:r>
    </w:p>
    <w:p w14:paraId="58978645" w14:textId="77777777" w:rsidR="008D77B7" w:rsidRDefault="008D77B7" w:rsidP="008D77B7">
      <w:pPr>
        <w:pStyle w:val="a0"/>
      </w:pPr>
      <w:r>
        <w:t>Модуль ИИ-ассистента: подготовка запроса к языковой модели, хранение контекста диалога, преобразование ответа модели в действия над задачами, запрос уточнений и подтверждений.</w:t>
      </w:r>
    </w:p>
    <w:p w14:paraId="4806E07B" w14:textId="77777777" w:rsidR="008D77B7" w:rsidRDefault="008D77B7" w:rsidP="008D77B7">
      <w:pPr>
        <w:pStyle w:val="a0"/>
      </w:pPr>
      <w:r>
        <w:t>Языковая модель: открытая модель, развёрнутая на собственном сервере, и сервис её запуска; распознаёт намерения и формирует ответы ассистента. Запросы пользователей за пределы системы не передаются.</w:t>
      </w:r>
    </w:p>
    <w:p w14:paraId="4ADE993D" w14:textId="77777777" w:rsidR="008D77B7" w:rsidRDefault="008D77B7" w:rsidP="008D77B7">
      <w:pPr>
        <w:pStyle w:val="a0"/>
      </w:pPr>
      <w:r>
        <w:t>Модуль синхронизации с Google Calendar: хранение токенов, сопоставление задач и событий, разрешение конфликтов.</w:t>
      </w:r>
    </w:p>
    <w:p w14:paraId="58A988BC" w14:textId="77777777" w:rsidR="008D77B7" w:rsidRDefault="008D77B7" w:rsidP="008D77B7">
      <w:pPr>
        <w:pStyle w:val="a0"/>
      </w:pPr>
      <w:r>
        <w:t>Планировщик: создание экземпляров повторяющихся задач и отправка напоминаний.</w:t>
      </w:r>
    </w:p>
    <w:p w14:paraId="7AEF6A63" w14:textId="77777777" w:rsidR="008D77B7" w:rsidRDefault="008D77B7" w:rsidP="008D77B7">
      <w:pPr>
        <w:pStyle w:val="a0"/>
      </w:pPr>
      <w:r>
        <w:t>База данных и файловое хранилище вложений.</w:t>
      </w:r>
    </w:p>
    <w:p w14:paraId="4DD14CDA" w14:textId="77777777" w:rsidR="008D77B7" w:rsidRDefault="008D77B7" w:rsidP="008D77B7">
      <w:pPr>
        <w:pStyle w:val="a0"/>
      </w:pPr>
      <w:r>
        <w:t>Журналы ошибок и действий пользователей.</w:t>
      </w:r>
    </w:p>
    <w:p w14:paraId="717E2ED2" w14:textId="77777777" w:rsidR="008D77B7" w:rsidRDefault="008D77B7" w:rsidP="008D77B7">
      <w:r>
        <w:t>Во внешней среде находятся:</w:t>
      </w:r>
    </w:p>
    <w:p w14:paraId="10D71026" w14:textId="77777777" w:rsidR="008D77B7" w:rsidRDefault="008D77B7" w:rsidP="008D77B7">
      <w:pPr>
        <w:pStyle w:val="a0"/>
      </w:pPr>
      <w:r>
        <w:t>Google Calendar API и Google OAuth — система передаёт создаваемые и изменяемые события и получает изменения событий пользователя только после его согласия; доступность, лимиты запросов и правила использования определяет Google.</w:t>
      </w:r>
    </w:p>
    <w:p w14:paraId="25933DD3" w14:textId="77777777" w:rsidR="008D77B7" w:rsidRDefault="008D77B7" w:rsidP="008D77B7">
      <w:pPr>
        <w:pStyle w:val="a0"/>
      </w:pPr>
      <w:r>
        <w:t>VK API и VK ID — система получает сообщения пользователя и идентификатор его VK-аккаунта, отправляет ответы бота и напоминания, использует VK ID для входа; доступность, лимиты и правила работы ботов определяет VK.</w:t>
      </w:r>
    </w:p>
    <w:p w14:paraId="1CB78E16" w14:textId="77777777" w:rsidR="008D77B7" w:rsidRDefault="008D77B7" w:rsidP="008D77B7">
      <w:pPr>
        <w:pStyle w:val="a0"/>
      </w:pPr>
      <w:r>
        <w:t>Разработчик открытой языковой модели — источник файлов модели, её обновлений и условий лицензии; запросы пользователей ему не передаются.</w:t>
      </w:r>
    </w:p>
    <w:p w14:paraId="48D2B1F1" w14:textId="77777777" w:rsidR="008D77B7" w:rsidRDefault="008D77B7" w:rsidP="008D77B7">
      <w:pPr>
        <w:pStyle w:val="a0"/>
      </w:pPr>
      <w:r>
        <w:lastRenderedPageBreak/>
        <w:t>Инфраструктура</w:t>
      </w:r>
      <w:r w:rsidR="001D69F2">
        <w:t xml:space="preserve">: </w:t>
      </w:r>
      <w:r>
        <w:t>вычислительные ресурсы, в том числе графический ускоритель для языковой модели, сеть, домен, SSL-сертификат.</w:t>
      </w:r>
    </w:p>
    <w:p w14:paraId="56013D1F" w14:textId="77777777" w:rsidR="008D77B7" w:rsidRDefault="008D77B7" w:rsidP="008D77B7">
      <w:pPr>
        <w:pStyle w:val="a0"/>
      </w:pPr>
      <w:r>
        <w:t>Устройства и браузеры пользователей, приложение VK на их устройствах.</w:t>
      </w:r>
    </w:p>
    <w:p w14:paraId="0892AE8C" w14:textId="77777777" w:rsidR="00FE1E46" w:rsidRDefault="00FE1E46" w:rsidP="00FE1E46">
      <w:pPr>
        <w:pStyle w:val="1"/>
      </w:pPr>
      <w:r>
        <w:lastRenderedPageBreak/>
        <w:t>Необходимые данные</w:t>
      </w:r>
    </w:p>
    <w:p w14:paraId="7E3EF3FE" w14:textId="77777777" w:rsidR="008D77B7" w:rsidRDefault="008D77B7" w:rsidP="008D77B7">
      <w:r>
        <w:t>Для работы системы нужны данные одиннадцати видов. Часть вводит пользователь, часть поступает из внешних сервисов, часть система формирует сама. Состав и источники данных приведены в таблице 1.</w:t>
      </w:r>
    </w:p>
    <w:p w14:paraId="50234DE2" w14:textId="77777777" w:rsidR="007E0CFF" w:rsidRDefault="007E0CFF" w:rsidP="007E0CFF">
      <w:pPr>
        <w:ind w:firstLine="0"/>
      </w:pPr>
      <w:r>
        <w:t xml:space="preserve">Таблица </w:t>
      </w:r>
      <w:r w:rsidR="001D69F2">
        <w:t>1</w:t>
      </w:r>
      <w:r>
        <w:t xml:space="preserve"> – Данные системы и их источники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00"/>
        <w:gridCol w:w="5095"/>
        <w:gridCol w:w="2900"/>
      </w:tblGrid>
      <w:tr w:rsidR="007E0CFF" w14:paraId="14817046" w14:textId="77777777" w:rsidTr="007E0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FC59E" w14:textId="77777777" w:rsidR="007E0CFF" w:rsidRPr="00913645" w:rsidRDefault="007E0CFF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b/>
                <w:bCs/>
                <w:sz w:val="22"/>
              </w:rPr>
              <w:t>Данные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D3B87" w14:textId="77777777" w:rsidR="007E0CFF" w:rsidRPr="00913645" w:rsidRDefault="007E0CFF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b/>
                <w:bCs/>
                <w:sz w:val="22"/>
              </w:rPr>
              <w:t>Состав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190EC" w14:textId="77777777" w:rsidR="007E0CFF" w:rsidRPr="00913645" w:rsidRDefault="007E0CFF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b/>
                <w:bCs/>
                <w:sz w:val="22"/>
              </w:rPr>
              <w:t>Источник</w:t>
            </w:r>
          </w:p>
        </w:tc>
      </w:tr>
      <w:tr w:rsidR="007E0CFF" w14:paraId="721A7EF3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CEC4B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Учётная запись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1E24C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>Email, хеш пароля, имя, часовой пояс, язык интерфейса, дата регистрации, отметка о согласии на обработку персональных данных, данные сессий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34A6A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>Форма регистрации, VK ID; сессии формирует система</w:t>
            </w:r>
          </w:p>
        </w:tc>
      </w:tr>
      <w:tr w:rsidR="007E0CFF" w14:paraId="626E2E95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52430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Задачи и списки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45A3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Название, описание, дата и время начала, срок, продолжительность, приоритет, статус, список, теги, исполнитель, автор, время создания и изменения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E7654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Веб-приложение, запросы к ассистенту, VK-бот, импорт из Google Calendar</w:t>
            </w:r>
          </w:p>
        </w:tc>
      </w:tr>
      <w:tr w:rsidR="007E0CFF" w14:paraId="64642F89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0191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Правила повторения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EDFAF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>Периодичность, интервал, дни недели, дата окончания или число повторов, исключения; хранятся в формате RRULE стандарта iCalendar (RFC 5545, IETF, 2009)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0567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 xml:space="preserve">Пользователь задаёт вручную или ассистент извлекает из фразы </w:t>
            </w:r>
          </w:p>
        </w:tc>
      </w:tr>
      <w:tr w:rsidR="007E0CFF" w14:paraId="5050193F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082EB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>Напоминания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B5DA4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>Время напоминания, канал доставки (VK), статус отправки, связь с задачей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488C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>Пользователь задаёт время; статус отправки формирует система</w:t>
            </w:r>
          </w:p>
        </w:tc>
      </w:tr>
      <w:tr w:rsidR="007E0CFF" w14:paraId="758E296B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55F6D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Заметки и файлы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B4C3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>Текст заметки, связь с задачами, метаданные файла (имя, тип, размер, дата загрузки), содержимое файла; ограничение размера — 20 МБ на файл (параметр конфигурации, принят командой)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6059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Пользователь</w:t>
            </w:r>
          </w:p>
        </w:tc>
      </w:tr>
      <w:tr w:rsidR="007E0CFF" w14:paraId="255323DD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7EE12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Данные интеграций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520A7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Google: токены доступа, идентификатор календаря, соответствие «задача — событие», метка последней синхронизации. VK: идентификатор пользователя и диалога с ботом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260A9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Выдаются Google и VK после согласия пользователя</w:t>
            </w:r>
          </w:p>
        </w:tc>
      </w:tr>
      <w:tr w:rsidR="007E0CFF" w14:paraId="3AB35D9F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A16B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Диалог с ассистентом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427F7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>Последние сообщения диалога, задачи, упомянутые в нём, действие, ожидающее подтверждения; история хранится 30 дней (срок принят командой и не превышает необходимого для работы ассистента, ст. 5 152-ФЗ)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FB03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Формируются системой во время диалога</w:t>
            </w:r>
          </w:p>
        </w:tc>
      </w:tr>
      <w:tr w:rsidR="007E0CFF" w14:paraId="46782630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B6F73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Совместная работа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4001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>Участники списка и их права (просмотр, редактирование), приглашения и их статус, журнал изменений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74D2B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Владелец списка и участники</w:t>
            </w:r>
          </w:p>
        </w:tc>
      </w:tr>
      <w:tr w:rsidR="007E0CFF" w14:paraId="6FFBCBF5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DE8CA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Статистика и журналы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4FB2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>События создания, выполнения, переноса и удаления задач и создания заметок с меткой времени; журналы ошибок и обращений к внешним API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62FFC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Формируются системой автоматически</w:t>
            </w:r>
          </w:p>
        </w:tc>
      </w:tr>
      <w:tr w:rsidR="007E0CFF" w14:paraId="4F6F7668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C681F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Тестовая выборка для ассистента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3951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>
              <w:rPr>
                <w:sz w:val="22"/>
              </w:rPr>
              <w:t xml:space="preserve">Не менее 200 запросов на русском языке (при 200 запросах и точности 80% погрешность оценки составляет около ±5,5 п. п. при доверительной вероятности 95%) с эталонным результатом: намерение, название, дата, время, правило </w:t>
            </w:r>
            <w:r>
              <w:rPr>
                <w:sz w:val="22"/>
              </w:rPr>
              <w:lastRenderedPageBreak/>
              <w:t>повторения; используется для выбора модели и проверки ассистента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A99E9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lastRenderedPageBreak/>
              <w:t>Составляется командой разработки</w:t>
            </w:r>
          </w:p>
        </w:tc>
      </w:tr>
      <w:tr w:rsidR="007E0CFF" w14:paraId="5342145E" w14:textId="77777777" w:rsidTr="007E0CFF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49CE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Языковая модель и её настройка</w:t>
            </w:r>
          </w:p>
        </w:tc>
        <w:tc>
          <w:tcPr>
            <w:tcW w:w="5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20507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 xml:space="preserve">Файлы открытой модели, системная инструкция для ассистента, описание доступных ему действий 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C94A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Модель загружается из официального репозитория разработчика; инструкцию и описание действий пишет команда</w:t>
            </w:r>
          </w:p>
        </w:tc>
      </w:tr>
    </w:tbl>
    <w:p w14:paraId="40FF77A5" w14:textId="77777777" w:rsidR="00AD65FD" w:rsidRDefault="00AD65FD" w:rsidP="008D77B7"/>
    <w:p w14:paraId="291436FC" w14:textId="78DFE920" w:rsidR="008D77B7" w:rsidRDefault="008D77B7" w:rsidP="008D77B7">
      <w:r>
        <w:t>К персональным данным по смыслу Федерального закона от 27.07.2006 № 152-ФЗ «О персональных данных» (далее — 152-ФЗ) относятся учётная запись и данные интеграций, а также содержимое задач, заметок, файлов и диалогов с ассистентом, если пользователь вносит в них сведения о себе или других людях. Поэтому при работе с данными соблюдаются следующие правила:</w:t>
      </w:r>
    </w:p>
    <w:p w14:paraId="078E3D6A" w14:textId="77777777" w:rsidR="008D77B7" w:rsidRDefault="008D77B7" w:rsidP="008D77B7">
      <w:pPr>
        <w:pStyle w:val="a0"/>
      </w:pPr>
      <w:r>
        <w:t>Базы данных, файловое хранилище и сервер языковой модели размещаются на серверах в России (ч. 5 ст. 18 152-ФЗ).</w:t>
      </w:r>
    </w:p>
    <w:p w14:paraId="76D6B324" w14:textId="77777777" w:rsidR="008D77B7" w:rsidRDefault="008D77B7" w:rsidP="008D77B7">
      <w:pPr>
        <w:pStyle w:val="a0"/>
      </w:pPr>
      <w:r>
        <w:t>Токены Google и VK хранятся в зашифрованном виде и удаляются при отключении интеграции.</w:t>
      </w:r>
    </w:p>
    <w:p w14:paraId="25A36FA7" w14:textId="6B3E20B9" w:rsidR="008D77B7" w:rsidRDefault="008D77B7" w:rsidP="008D77B7">
      <w:pPr>
        <w:pStyle w:val="a0"/>
      </w:pPr>
      <w:r>
        <w:t>Запросы к ассистенту обрабатываются языковой моделью на собственном сервере и не передаются сторонним сервисам</w:t>
      </w:r>
      <w:r w:rsidR="00AD65FD">
        <w:t>. В</w:t>
      </w:r>
      <w:r>
        <w:t xml:space="preserve"> контекст модели попадают только текст запроса и задачи, нужные для ответа.</w:t>
      </w:r>
    </w:p>
    <w:p w14:paraId="09FF3203" w14:textId="77777777" w:rsidR="008D77B7" w:rsidRDefault="008D77B7" w:rsidP="008D77B7">
      <w:pPr>
        <w:pStyle w:val="a0"/>
      </w:pPr>
      <w:r>
        <w:t>При удалении учётной записи удаляются все данные пользователя, а записи статистики и журналов обезличиваются (ст. 21 152-ФЗ).</w:t>
      </w:r>
    </w:p>
    <w:p w14:paraId="1E2E567D" w14:textId="13737DFD" w:rsidR="008D77B7" w:rsidRDefault="008D77B7" w:rsidP="008D77B7">
      <w:pPr>
        <w:pStyle w:val="a0"/>
      </w:pPr>
      <w:r>
        <w:t>Даты и время хранятся в UTC и отображаются в часовом поясе пользователя</w:t>
      </w:r>
      <w:r w:rsidR="00AD65FD">
        <w:t>. Б</w:t>
      </w:r>
      <w:r>
        <w:t>ез этого задачи смещаются при синхронизации с Google Calendar и при работе из разных часовых поясов.</w:t>
      </w:r>
    </w:p>
    <w:p w14:paraId="72B8B221" w14:textId="77777777" w:rsidR="00B84BEA" w:rsidRDefault="0022414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2968916" w14:textId="77777777" w:rsidR="00224149" w:rsidRDefault="00224149" w:rsidP="00224149">
      <w:pPr>
        <w:pStyle w:val="1"/>
      </w:pPr>
      <w:r>
        <w:lastRenderedPageBreak/>
        <w:t>Основные риски</w:t>
      </w:r>
    </w:p>
    <w:p w14:paraId="5415D673" w14:textId="77777777" w:rsidR="008D77B7" w:rsidRDefault="008D77B7" w:rsidP="008D77B7">
      <w:r>
        <w:t>Ошибка распознавания запроса ассистентом. Модель может ошибиться в дате, выбрать не ту задачу или неверно построить правило повторения. Вероятность высокая, влияние высокое: задача окажется не на том времени или изменится не та задача, пользователь пропустит дело и перестанет доверять ассистенту. Чтобы снизить риск, после каждого действия ассистент показывает результат и даёт его отменить, перед удалением и изменением нескольких задач запрашивает подтверждение, а при нескольких подходящих задачах задаёт уточняющий вопрос. Перед каждым выпуском ассистент проверяется на тестовой выборке запросов.</w:t>
      </w:r>
    </w:p>
    <w:p w14:paraId="64D0E23A" w14:textId="77777777" w:rsidR="008D77B7" w:rsidRDefault="008D77B7" w:rsidP="008D77B7">
      <w:r>
        <w:t>Нехватка ресурсов собственного сервера модели. Модели может не хватить памяти видеокарты, при одновременных запросах растёт время ответа, а открытые модели понимают русский язык хуже коммерческих. Вероятность высокая, влияние высокое: ассистент отвечает долго или с ошибками, а аренда сервера с GPU заметно увеличивает расходы. Модель выбирается по результатам проверки на тестовой выборке запросов с учётом доступного сервера; при нехватке памяти используется сжатая версия. Запросы ставятся в очередь, число одновременных обращений ограничивается. Модель подключается через адаптер, поэтому её можно заменить, а задачи, календарь и заметки продолжают работать без ассистента.</w:t>
      </w:r>
    </w:p>
    <w:p w14:paraId="3C83ACDA" w14:textId="77777777" w:rsidR="008D77B7" w:rsidRDefault="008D77B7" w:rsidP="008D77B7">
      <w:r>
        <w:t>Конфликты при синхронизации с Google Calendar. Задача может быть изменена одновременно в TaskyAI и в Google Calendar, а после сбоя изменения могут отправиться повторно. Вероятность средняя, влияние среднее: появляются дубли событий, изменения пользователя перезаписываются, задачи пропадают, и пользователь отключает синхронизацию. Для каждой задачи хранится соответствие связанному событию в Google Calendar, при конфликте сохраняется более позднее изменение, а повторная отправка не создаёт новую запись. Эти случаи проверяются тестами на одновременное изменение.</w:t>
      </w:r>
    </w:p>
    <w:p w14:paraId="228B029C" w14:textId="77777777" w:rsidR="008D77B7" w:rsidRDefault="008D77B7" w:rsidP="008D77B7">
      <w:r>
        <w:t>Нарушение разграничения доступа. Ошибка проверки прав на сервере или обход через ассистента могут открыть пользователю чужие данные. Вероятность средняя, влияние высокое: личные задачи, заметки и файлы становятся доступны посторонним, что нарушает 152-ФЗ и влечёт административную ответственность по ст. 13.11 Кодекса Российской Федерации об административных правонарушениях (КоАП РФ). Права проверяются на сервере при каждом запросе; ассистент выполняет действия только с правами текущего пользователя; содержимое заметок передаётся модели как данные, а не как команды. Отсутствие доступа к чужим данным проверяется автотестами.</w:t>
      </w:r>
    </w:p>
    <w:p w14:paraId="49EFE53A" w14:textId="77777777" w:rsidR="008D77B7" w:rsidRDefault="008D77B7" w:rsidP="008D77B7">
      <w:r>
        <w:t xml:space="preserve">Компрометация учётных данных и токенов. Утечка хешей паролей, токенов Google и VK или перехват сессии позволят злоумышленнику действовать от имени пользователя: читать его задачи и заметки, изменять календарь. Вероятность средняя, влияние высокое. Пароли хранятся </w:t>
      </w:r>
      <w:r>
        <w:lastRenderedPageBreak/>
        <w:t>только в виде хеша с солью, токены — в зашифрованном виде, данные передаются по HTTPS, срок действия сессии ограничен, а при отключении интеграции токены удаляются. Токены и пароли не попадают в журналы и в контекст языковой модели.</w:t>
      </w:r>
    </w:p>
    <w:p w14:paraId="1339B1A6" w14:textId="77777777" w:rsidR="008D77B7" w:rsidRDefault="008D77B7" w:rsidP="008D77B7">
      <w:r>
        <w:t>Загрузка вредоносных или запрещённых файлов. Пользователь или участник общего списка может прикрепить к заметке файл с вредоносным кодом, файл, нарушающий чужие права, или множество крупных файлов, которые исчерпают хранилище. Вероятность средняя, влияние среднее: заражение устройств участников списка, нарушение авторских прав, отказ в загрузке файлов другим пользователям. Ограничиваются размер, типы файлов и общий объём вложений на пользователя, файлы хранятся отдельно от кода приложения и отдаются только как вложения для скачивания, доступ к ним проверяется по правам на список.</w:t>
      </w:r>
    </w:p>
    <w:p w14:paraId="2760DD09" w14:textId="77777777" w:rsidR="008D77B7" w:rsidRDefault="008D77B7" w:rsidP="008D77B7">
      <w:r>
        <w:t>Изменение правил или ограничение доступа к API Google и VK. Платформы могут заблокировать доступ, отозвать разрешения или снизить лимиты запросов. Вероятность средняя, влияние среднее: перестают работать синхронизация календаря, вход через VK или бот. Интеграции вынесены в отдельные модули и отключаются без влияния на остальную систему, вход по email остаётся альтернативой VK ID, а пользователь получает сообщение о недоступности интеграции.</w:t>
      </w:r>
    </w:p>
    <w:p w14:paraId="4A0C70CB" w14:textId="77777777" w:rsidR="008D77B7" w:rsidRDefault="008D77B7" w:rsidP="008D77B7">
      <w:r>
        <w:t>Нарушение требований к хранению персональных данных. Если сервер приложения, модели или резервные копии окажутся за пределами России, будет нарушена ч. 5 ст. 18 152-ФЗ (ответственность — ч. 8 ст. 13.11 КоАП РФ), и систему нельзя будет законно эксплуатировать. Вероятность низкая, влияние высокое. Все серверы, база данных и резервные копии размещаются в российском дата-центре; модель на собственном сервере исключает передачу запросов третьим лицам.</w:t>
      </w:r>
    </w:p>
    <w:p w14:paraId="5A50035F" w14:textId="77777777" w:rsidR="008D77B7" w:rsidRDefault="008D77B7" w:rsidP="008D77B7">
      <w:r>
        <w:t>Срыв сроков. Объём функций велик для команды из трёх человек. Вероятность высокая, влияние высокое: к защите не будет готова часть функций или документация, и заказчик не примет работу. Функции разделены на обязательные и дополнительные. Контрольные точки проводятся раз в две недели, документация пишется параллельно с разработкой.</w:t>
      </w:r>
    </w:p>
    <w:p w14:paraId="4A9E355E" w14:textId="77777777" w:rsidR="008D77B7" w:rsidRDefault="008D77B7" w:rsidP="008D77B7">
      <w:r>
        <w:t>Потеря данных. При сбое сервера или ошибке обновления структуры базы данных пользователи могут безвозвратно потерять задачи и заметки. Вероятность низкая, влияние высокое. База и файлы ежедневно копируются, копии хранятся не менее 7 дней; восстановление из копии проверяется перед выпуском, а обновления базы сначала применяются к копии.</w:t>
      </w:r>
    </w:p>
    <w:p w14:paraId="32723988" w14:textId="77777777" w:rsidR="008D77B7" w:rsidRDefault="008D77B7" w:rsidP="008D77B7">
      <w:r>
        <w:t>Ограничения лицензии модели. Лицензия открытой модели может запрещать коммерческое использование или ограничивать число пользователей. Вероятность низкая, влияние среднее: систему нельзя будет развивать как коммерческий продукт без замены модели и повторной проверки ассистента. Лицензия проверяется до выбора модели, предпочтение отдаётся моделям с разрешительной лицензией, а заменить модель позволяет адаптер.</w:t>
      </w:r>
    </w:p>
    <w:p w14:paraId="6315DCD6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58C5F40E" w14:textId="77777777" w:rsidR="00224149" w:rsidRDefault="003C2AA6" w:rsidP="003C2AA6">
      <w:pPr>
        <w:pStyle w:val="1"/>
      </w:pPr>
      <w:r>
        <w:lastRenderedPageBreak/>
        <w:t>Этические и правовые ограничения</w:t>
      </w:r>
    </w:p>
    <w:p w14:paraId="3D308FA8" w14:textId="77777777" w:rsidR="00C20363" w:rsidRPr="00C20363" w:rsidRDefault="00C20363" w:rsidP="00C2036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При разработке и эксплуатации TaskyAI необходимо учитывать, что система обрабатывает персональные данные пользователей, сведения об их задачах, календаре, заметках, прикреплённых файлах, истории взаимодействия с ИИ-ассистентом, а также данные, получаемые через внешние сервисы. Обработка таких данных должна выполняться только в объёме, необходимом для заявленных целей, с соблюдением 152-ФЗ (ст. 5). Пользователь должен быть проинформирован о целях обработки данных и давать конкретное, информированное и сознательное согласие на неё (ст. 9 152-ФЗ). Должны быть приняты организационные и технические меры для защиты информации от несанкционированного доступа, изменения, уничтожения и распространения (ст. 19 152-ФЗ). </w:t>
      </w:r>
    </w:p>
    <w:p w14:paraId="0B040051" w14:textId="494FFB53" w:rsidR="00C20363" w:rsidRPr="00C20363" w:rsidRDefault="00C20363" w:rsidP="00C2036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Защита учётных данных: пароли хранятся только в виде криптографического хеша, токены доступа Google и VK — в зашифрованном виде; данные между клиентом и сервером передаются по защищённому соединению (HTTPS)</w:t>
      </w:r>
      <w:r w:rsidR="00AD65FD">
        <w:rPr>
          <w:rFonts w:eastAsia="Times New Roman" w:cs="Times New Roman"/>
          <w:szCs w:val="24"/>
        </w:rPr>
        <w:t>. С</w:t>
      </w:r>
      <w:r>
        <w:rPr>
          <w:rFonts w:eastAsia="Times New Roman" w:cs="Times New Roman"/>
          <w:szCs w:val="24"/>
        </w:rPr>
        <w:t>ессия пользователя имеет ограниченный срок действия и завершается при выходе из системы. Токены и пароли не записываются в журналы и не передаются языковой модели. Пользователи могут вносить в задачи и заметки сведения о третьих лицах</w:t>
      </w:r>
      <w:r w:rsidR="00AD65FD">
        <w:rPr>
          <w:rFonts w:eastAsia="Times New Roman" w:cs="Times New Roman"/>
          <w:szCs w:val="24"/>
        </w:rPr>
        <w:t>. Т</w:t>
      </w:r>
      <w:r>
        <w:rPr>
          <w:rFonts w:eastAsia="Times New Roman" w:cs="Times New Roman"/>
          <w:szCs w:val="24"/>
        </w:rPr>
        <w:t>акие сведения используются только для отображения пользователю и участникам списка и не применяются для иных целей.</w:t>
      </w:r>
    </w:p>
    <w:p w14:paraId="338CE690" w14:textId="09C92950" w:rsidR="00C20363" w:rsidRPr="00C20363" w:rsidRDefault="00C20363" w:rsidP="00C2036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При работе с Google Calendar и VK система должна получать доступ только после явного разрешения пользователя и запрашивать минимально необходимые права. Пользователь должен иметь возможность отключить интеграцию. Для Google Calendar рекомендуется использовать наиболее узкие OAuth-разрешения, достаточные для работы заявленного функционала, в соответствии с Google API Services User Data Policy. Данные пользователя передаются в Google Calendar только по его инициативе и в объёме, необходимом для синхронизации</w:t>
      </w:r>
      <w:r w:rsidR="00AD65FD">
        <w:rPr>
          <w:rFonts w:eastAsia="Times New Roman" w:cs="Times New Roman"/>
          <w:szCs w:val="24"/>
        </w:rPr>
        <w:t>. П</w:t>
      </w:r>
      <w:r>
        <w:rPr>
          <w:rFonts w:eastAsia="Times New Roman" w:cs="Times New Roman"/>
          <w:szCs w:val="24"/>
        </w:rPr>
        <w:t xml:space="preserve">ервичная запись и хранение данных выполняются в базе на территории России, а трансграничная передача осуществляется с соблюдением ст. 12 152-ФЗ. </w:t>
      </w:r>
    </w:p>
    <w:p w14:paraId="3F75F290" w14:textId="77777777" w:rsidR="00C20363" w:rsidRPr="00C20363" w:rsidRDefault="00C20363" w:rsidP="00C2036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В многопользовательском режиме необходимо обеспечить разграничение доступа. Личные задачи, заметки, файлы и другая информация пользователя не должны становиться доступными другим участникам без соответствующих прав. Доступ к общим данным должен предоставляться только участникам соответствующего списка или рабочей области. Это соответствует требованию разделять личные и командные данные пользователей. </w:t>
      </w:r>
    </w:p>
    <w:p w14:paraId="2AE74665" w14:textId="77777777" w:rsidR="00C20363" w:rsidRDefault="00C20363" w:rsidP="00C20363">
      <w:pPr>
        <w:rPr>
          <w:rFonts w:eastAsia="Times New Roman" w:cs="Times New Roman"/>
          <w:szCs w:val="24"/>
        </w:rPr>
      </w:pPr>
      <w:r w:rsidRPr="00C20363">
        <w:rPr>
          <w:rFonts w:eastAsia="Times New Roman" w:cs="Times New Roman"/>
          <w:szCs w:val="24"/>
        </w:rPr>
        <w:t>Отдельные ограничения необходимо предусмотреть для работы ИИ-ассистента:</w:t>
      </w:r>
    </w:p>
    <w:p w14:paraId="0584607E" w14:textId="77777777" w:rsidR="00E26541" w:rsidRPr="00C20363" w:rsidRDefault="00E26541" w:rsidP="00E26541">
      <w:pPr>
        <w:pStyle w:val="a0"/>
      </w:pPr>
      <w:r>
        <w:t xml:space="preserve">Действия, изменяющие пользовательские данные, должны выполняться только после однозначного определения намерения пользователя. Для потенциально критичных действий необходимо предусмотреть дополнительное подтверждение. </w:t>
      </w:r>
    </w:p>
    <w:p w14:paraId="42768668" w14:textId="77777777" w:rsidR="00E26541" w:rsidRPr="00C20363" w:rsidRDefault="00E26541" w:rsidP="00E26541">
      <w:pPr>
        <w:pStyle w:val="a0"/>
      </w:pPr>
      <w:r w:rsidRPr="00C20363">
        <w:lastRenderedPageBreak/>
        <w:t xml:space="preserve">ИИ не должен выдавать предположение за достоверно выполненное действие. После создания или изменения задачи пользователь должен получить понятный результат операции. </w:t>
      </w:r>
    </w:p>
    <w:p w14:paraId="580F2C4E" w14:textId="77777777" w:rsidR="00E26541" w:rsidRPr="00E26541" w:rsidRDefault="00E26541" w:rsidP="00E26541">
      <w:pPr>
        <w:pStyle w:val="a0"/>
      </w:pPr>
      <w:r w:rsidRPr="00C20363">
        <w:t xml:space="preserve">ИИ-ассистент не должен получать доступ к личным или командным данным, которые недоступны текущему пользователю обычными средствами системы. </w:t>
      </w:r>
    </w:p>
    <w:p w14:paraId="59239516" w14:textId="0542A008" w:rsidR="00C20363" w:rsidRPr="00C20363" w:rsidRDefault="00C20363" w:rsidP="00C2036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При загрузке файлов в заметки необходимо учитывать авторские права и права на результаты интеллектуальной деятельности. Пользователь не должен использовать систему для неправомерного распространения чужих материалов, а используемые при разработке библиотеки, программные компоненты и другие сторонние материалы должны применяться в соответствии с их лицензиями. </w:t>
      </w:r>
    </w:p>
    <w:p w14:paraId="451B4449" w14:textId="77777777" w:rsidR="00C20363" w:rsidRPr="00C20363" w:rsidRDefault="00C20363" w:rsidP="00C20363">
      <w:pPr>
        <w:rPr>
          <w:rFonts w:eastAsia="Times New Roman" w:cs="Times New Roman"/>
          <w:szCs w:val="24"/>
        </w:rPr>
      </w:pPr>
      <w:r w:rsidRPr="00C20363">
        <w:rPr>
          <w:rFonts w:eastAsia="Times New Roman" w:cs="Times New Roman"/>
          <w:szCs w:val="24"/>
        </w:rPr>
        <w:t xml:space="preserve">Таким образом, ключевыми этическими принципами </w:t>
      </w:r>
      <w:proofErr w:type="spellStart"/>
      <w:r w:rsidRPr="00C20363">
        <w:rPr>
          <w:rFonts w:eastAsia="Times New Roman" w:cs="Times New Roman"/>
          <w:szCs w:val="24"/>
        </w:rPr>
        <w:t>TaskyAI</w:t>
      </w:r>
      <w:proofErr w:type="spellEnd"/>
      <w:r w:rsidRPr="00C20363">
        <w:rPr>
          <w:rFonts w:eastAsia="Times New Roman" w:cs="Times New Roman"/>
          <w:szCs w:val="24"/>
        </w:rPr>
        <w:t xml:space="preserve"> должны быть сохранение контроля пользователя над собственными данными и действиями, прозрачность работы ИИ-ассистента, конфиденциальность пользовательской информации и недопущение выполнения потенциально ошибочных действий без уточнения или подтверждения.</w:t>
      </w:r>
    </w:p>
    <w:p w14:paraId="42176F73" w14:textId="77777777" w:rsidR="003C2AA6" w:rsidRPr="000838F4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181B5AD5" w14:textId="77777777" w:rsidR="003C2AA6" w:rsidRDefault="003C2AA6" w:rsidP="003C2AA6">
      <w:pPr>
        <w:pStyle w:val="1"/>
      </w:pPr>
      <w:r>
        <w:lastRenderedPageBreak/>
        <w:t>Первичные требования</w:t>
      </w:r>
    </w:p>
    <w:p w14:paraId="6C785EDD" w14:textId="77777777" w:rsidR="007E0CFF" w:rsidRDefault="007E0CFF" w:rsidP="007E0CFF">
      <w:r>
        <w:t xml:space="preserve">Первичные требования к системе планирования TaskyAI представлены в таблице 2. </w:t>
      </w:r>
    </w:p>
    <w:p w14:paraId="60DC3B0B" w14:textId="77777777" w:rsidR="007E0CFF" w:rsidRDefault="007E0CFF" w:rsidP="007E0CFF">
      <w:pPr>
        <w:ind w:firstLine="0"/>
      </w:pPr>
      <w:r>
        <w:t>Таблица 2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7E0CFF" w14:paraId="6DBA2A62" w14:textId="77777777" w:rsidTr="007E0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21173" w14:textId="77777777" w:rsidR="007E0CFF" w:rsidRPr="00913645" w:rsidRDefault="007E0CFF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b/>
                <w:bCs/>
                <w:sz w:val="22"/>
              </w:rPr>
              <w:t>Требования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45DAA" w14:textId="77777777" w:rsidR="007E0CFF" w:rsidRPr="00913645" w:rsidRDefault="007E0CFF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b/>
                <w:bCs/>
                <w:sz w:val="22"/>
              </w:rPr>
              <w:t xml:space="preserve"> Критерий проверки</w:t>
            </w:r>
          </w:p>
        </w:tc>
      </w:tr>
      <w:tr w:rsidR="007E0CFF" w14:paraId="7E1BF7E5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8D376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Система должна обеспечивать авторизацию пользователей и хранение данных в рамках отдельных учётных записей.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511E2" w14:textId="77777777" w:rsidR="007E0CFF" w:rsidRPr="00913645" w:rsidRDefault="007724BE">
            <w:pPr>
              <w:pStyle w:val="vgutTableText"/>
              <w:rPr>
                <w:b/>
                <w:bCs/>
                <w:sz w:val="22"/>
              </w:rPr>
            </w:pPr>
            <w:r w:rsidRPr="00913645">
              <w:rPr>
                <w:sz w:val="22"/>
              </w:rPr>
              <w:t>После успешной авторизации пользователь получает доступ к своим задачам, спискам, заметкам, календарю и настройкам. После входа под другой учётной записью данные предыдущего пользователя недоступны.</w:t>
            </w:r>
          </w:p>
        </w:tc>
      </w:tr>
      <w:tr w:rsidR="007E0CFF" w14:paraId="58A61F7A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20282" w14:textId="77777777" w:rsidR="007E0CFF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Система должна обеспечивать полный цикл управления задачами: создание, просмотр, редактирование, удаление и изменение статуса выполнения.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6E182" w14:textId="77777777" w:rsidR="007E0CFF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Пользователь может создать задачу, открыть её, изменить параметры, отметить выполненной и удалить. Все изменения сохраняются и остаются после обновления страницы или повторного входа в систему.</w:t>
            </w:r>
          </w:p>
        </w:tc>
      </w:tr>
      <w:tr w:rsidR="007E0CFF" w14:paraId="4DE7F23A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270B2" w14:textId="77777777" w:rsidR="007E0CFF" w:rsidRPr="00913645" w:rsidRDefault="007724BE">
            <w:pPr>
              <w:pStyle w:val="vgutTableText"/>
              <w:tabs>
                <w:tab w:val="left" w:pos="3053"/>
              </w:tabs>
              <w:rPr>
                <w:sz w:val="22"/>
              </w:rPr>
            </w:pPr>
            <w:r w:rsidRPr="00913645">
              <w:rPr>
                <w:sz w:val="22"/>
              </w:rPr>
              <w:t>Система должна обеспечивать планирование и отображение задач во встроенном календаре.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53A6" w14:textId="77777777" w:rsidR="007E0CFF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Задача с указанной датой и временем отображается в соответствующем периоде календаря. При изменении даты или времени задачи её положение в календаре изменяется и сохраняется.</w:t>
            </w:r>
          </w:p>
        </w:tc>
      </w:tr>
      <w:tr w:rsidR="007E0CFF" w14:paraId="2F566172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47CB3" w14:textId="77777777" w:rsidR="007E0CFF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 xml:space="preserve">Система должна обеспечивать двустороннюю синхронизацию задач с Google </w:t>
            </w:r>
            <w:proofErr w:type="spellStart"/>
            <w:r w:rsidRPr="00913645">
              <w:rPr>
                <w:sz w:val="22"/>
              </w:rPr>
              <w:t>Calendar</w:t>
            </w:r>
            <w:proofErr w:type="spellEnd"/>
            <w:r w:rsidRPr="00913645">
              <w:rPr>
                <w:sz w:val="22"/>
              </w:rPr>
              <w:t>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D2DE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При подключённой интеграции создание или изменение связанной задачи в TaskyAI отражается в Google Calendar, а изменение соответствующего события в Google Calendar отражается в TaskyAI. Изменение отражается в другой системе не более чем через 5 минут.</w:t>
            </w:r>
          </w:p>
        </w:tc>
      </w:tr>
      <w:tr w:rsidR="007E0CFF" w14:paraId="09807AFC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5213E" w14:textId="77777777" w:rsidR="007E0CFF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Система должна поддерживать повторяющиеся задачи и автоматически создавать их экземпляры на основании заданного правила повторения.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8FE4C" w14:textId="77777777" w:rsidR="007E0CFF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Для правила, например «каждый понедельник», «ежедневно» или «каждые две недели», задачи появляются в календаре на соответствующие даты. Повторная генерация за тот же период не приводит к созданию дубликатов.</w:t>
            </w:r>
          </w:p>
        </w:tc>
      </w:tr>
      <w:tr w:rsidR="007E0CFF" w14:paraId="337B3DEF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AD311" w14:textId="77777777" w:rsidR="007E0CFF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Система должна обеспечивать поиск по задачам.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FEB85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При вводе полного названия задачи или его части система отображает подходящие задачи. Задачи, не соответствующие поисковому запросу, не отображаются в результатах. Результаты отображаются не более чем за 1 секунду при 1 000 задач у пользователя.</w:t>
            </w:r>
          </w:p>
        </w:tc>
      </w:tr>
      <w:tr w:rsidR="007E0CFF" w14:paraId="1EC37D06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D3E4" w14:textId="77777777" w:rsidR="007E0CFF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Система должна обеспечивать работу с заметками и прикреплёнными файлами.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4920B" w14:textId="77777777" w:rsidR="007E0CFF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Пользователь может создать, просмотреть, изменить и удалить заметку, прикрепить к ней файл и удалить прикреплённый файл. После повторного открытия заметки её текст и список файлов соответствуют сохранённым данным.</w:t>
            </w:r>
          </w:p>
        </w:tc>
      </w:tr>
      <w:tr w:rsidR="007724BE" w14:paraId="23168A1C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1E87" w14:textId="77777777" w:rsidR="007724BE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ИИ-ассистент должен обеспечивать управление задачами и получение информации о них посредством запросов на естественном языке.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00898" w14:textId="77777777" w:rsidR="007724BE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 xml:space="preserve">По текстовым запросам пользователь может создать или изменить задачу, запросить информацию о существующих задачах и получить статистику. После выполнения команды </w:t>
            </w:r>
            <w:r w:rsidRPr="00913645">
              <w:rPr>
                <w:sz w:val="22"/>
              </w:rPr>
              <w:lastRenderedPageBreak/>
              <w:t xml:space="preserve">фактические данные системы соответствуют ответу ассистента. </w:t>
            </w:r>
          </w:p>
        </w:tc>
      </w:tr>
      <w:tr w:rsidR="007724BE" w14:paraId="7A3B03BB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1450" w14:textId="77777777" w:rsidR="007724BE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ИИ-ассистент должен учитывать контекст диалога, распознавать повторяющиеся задачи и задавать уточняющие вопросы при неоднозначных запросах.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0720" w14:textId="77777777" w:rsidR="007724BE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После команды «создай встречу завтра в 15:00» запрос «перенеси её на 16:00» применяется к ранее созданной задаче. Фраза «каждый понедельник тренировка» преобразуется в соответствующее правило повторения. Если запрос может относиться к нескольким задачам, ассистент сначала запрашивает уточнение и не изменяет данные до ответа пользователя.</w:t>
            </w:r>
          </w:p>
        </w:tc>
      </w:tr>
      <w:tr w:rsidR="007724BE" w14:paraId="4C52FCBE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041C" w14:textId="77777777" w:rsidR="007724BE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ИИ-ассистент должен поддерживать работу с заметками.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84A8" w14:textId="77777777" w:rsidR="007724BE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При обращении к ассистенту из выбранной заметки он получает её содержимое в качестве контекста и может ответить на вопрос по этой заметке или выполнить предусмотренное действие, связанное с её содержимым.</w:t>
            </w:r>
          </w:p>
        </w:tc>
      </w:tr>
      <w:tr w:rsidR="007E0CFF" w14:paraId="340B2F07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EB74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ИИ-ассистент должен обрабатывать запросы с достаточной точностью и скоростью.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803B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На тестовой выборке из 200 запросов на русском языке не менее 80% запросов обрабатываются верно: правильно определены намерение и параметры задачи. Задача по текстовому запросу создаётся и отображается не более чем за 15 секунд, во время обработки отображается индикатор ожидания.</w:t>
            </w:r>
          </w:p>
        </w:tc>
      </w:tr>
      <w:tr w:rsidR="007E0CFF" w14:paraId="1AA47BE3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7DFFC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ИИ-ассистент должен запрашивать подтверждение перед критичными действиями и позволять отменить результат.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8821E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Удаление задачи и изменение нескольких задач по запросу ассистента выполняются только после подтверждения пользователя; при отказе данные не изменяются. После создания или изменения задачи ассистентом пользователь может отменить действие.</w:t>
            </w:r>
          </w:p>
        </w:tc>
      </w:tr>
      <w:tr w:rsidR="007724BE" w14:paraId="4DE33372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75C7" w14:textId="77777777" w:rsidR="007724BE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 xml:space="preserve">Система должна предоставлять доступ к основным функциям через веб-приложение и </w:t>
            </w:r>
            <w:r w:rsidRPr="00913645">
              <w:rPr>
                <w:sz w:val="22"/>
                <w:lang w:val="en-US"/>
              </w:rPr>
              <w:t>VK</w:t>
            </w:r>
            <w:r w:rsidRPr="00913645">
              <w:rPr>
                <w:sz w:val="22"/>
              </w:rPr>
              <w:t>-бота.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239F" w14:textId="77777777" w:rsidR="007724BE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Пользователь может работать с одной учётной записью через веб-приложение и VK-бота. Например, задача, созданная через бот, после обновления данных отображается в веб-приложении того же пользователя.</w:t>
            </w:r>
          </w:p>
        </w:tc>
      </w:tr>
      <w:tr w:rsidR="007E0CFF" w14:paraId="3196FD98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98E75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Система должна отправлять пользователю напоминания о задачах через VK-бота.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AE383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Для задачи с заданным напоминанием пользователь получает сообщение от VK-бота в указанное время. Одно напоминание не отправляется повторно.</w:t>
            </w:r>
          </w:p>
        </w:tc>
      </w:tr>
      <w:tr w:rsidR="007724BE" w14:paraId="1F9A95F7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845E" w14:textId="77777777" w:rsidR="007724BE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Система должна предоставлять статистику по задачам, заметкам и активности пользователя.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BCF3" w14:textId="77777777" w:rsidR="007724BE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Пользователь выбирает период анализа, после чего система отображает показатели за этот период, включая количество задач, выполненных задач и созданных заметок. При выборе другого периода показатели автоматически пересчитываются в соответствии с хранящимися данными.</w:t>
            </w:r>
          </w:p>
        </w:tc>
      </w:tr>
      <w:tr w:rsidR="007724BE" w14:paraId="550A55E4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D690" w14:textId="77777777" w:rsidR="007724BE" w:rsidRPr="00913645" w:rsidRDefault="007724BE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Система должна поддерживать многопользовательскую работу с общими списками и задачами.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EFDC5" w14:textId="77777777" w:rsidR="007724BE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 xml:space="preserve">Один пользователь может создать общий список и предоставить доступ другому пользователю. После этого оба пользователя видят общие задачи и внесённые в них изменения в соответствии со </w:t>
            </w:r>
            <w:r>
              <w:rPr>
                <w:sz w:val="22"/>
              </w:rPr>
              <w:lastRenderedPageBreak/>
              <w:t>своими правами доступа. Владелец списка может задать участнику право «просмотр» или «редактирование»; действие, не разрешённое правом участника, отклоняется.</w:t>
            </w:r>
          </w:p>
        </w:tc>
      </w:tr>
      <w:tr w:rsidR="007724BE" w14:paraId="5598B405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F841" w14:textId="77777777" w:rsidR="007724BE" w:rsidRPr="00913645" w:rsidRDefault="00913645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Система должна обеспечивать разграничение доступа к личным и общим данным пользователей.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982B8" w14:textId="77777777" w:rsidR="007724BE" w:rsidRPr="00913645" w:rsidRDefault="00913645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 xml:space="preserve">Пользователь, не являющийся владельцем или участником общего списка, не может получить его задачи, заметки или файлы через интерфейс или запрос к серверу. Личные задачи остаются доступными только владельцу. </w:t>
            </w:r>
          </w:p>
        </w:tc>
      </w:tr>
      <w:tr w:rsidR="007E0CFF" w14:paraId="25ADF91D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F0239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Система должна получать согласие пользователя на обработку персональных данных и позволять удалить учётную запись со всеми данными.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53FD1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Регистрация невозможна без отметки о согласии. После удаления учётной записи её задачи, заметки, файлы и история диалогов недоступны и удалены из хранилища, записи статистики и журналов обезличены.</w:t>
            </w:r>
          </w:p>
        </w:tc>
      </w:tr>
      <w:tr w:rsidR="007E0CFF" w14:paraId="30821AD4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A8C41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Система должна хранить данные пользователей на территории России.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34E5D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База данных, файловое хранилище, сервер языковой модели и резервные копии размещены в дата-центре на территории России, что подтверждается документами хостинг-провайдера.</w:t>
            </w:r>
          </w:p>
        </w:tc>
      </w:tr>
      <w:tr w:rsidR="007E0CFF" w14:paraId="2F38CCC0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1714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Система должна обеспечивать резервное копирование данных.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E0880" w14:textId="77777777" w:rsidR="007E0CFF" w:rsidRPr="00913645" w:rsidRDefault="007724BE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База данных и файлы копируются ежедневно, копии хранятся не менее 7 дней. Перед выпуском выполняется тестовое восстановление из копии, после которого данные соответствуют исходным.</w:t>
            </w:r>
          </w:p>
        </w:tc>
      </w:tr>
      <w:tr w:rsidR="00913645" w14:paraId="4B2A14FC" w14:textId="77777777" w:rsidTr="007E0CFF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3A8B5" w14:textId="77777777" w:rsidR="00913645" w:rsidRPr="00913645" w:rsidRDefault="00913645">
            <w:pPr>
              <w:pStyle w:val="vgutTableText"/>
              <w:rPr>
                <w:sz w:val="22"/>
              </w:rPr>
            </w:pPr>
            <w:r w:rsidRPr="00913645">
              <w:rPr>
                <w:sz w:val="22"/>
              </w:rPr>
              <w:t>Система должна корректно обрабатывать ошибки и недоступность внешних сервисов без потери пользовательских данных.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021E" w14:textId="77777777" w:rsidR="00913645" w:rsidRPr="00913645" w:rsidRDefault="00913645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При недоступности Google Calendar или VK пользователь получает сообщение об ошибке. Уже сохранённые задачи, заметки и другие данные остаются доступны, а неуспешная операция не создаёт повреждённые или дублирующиеся записи. Ошибки внешних сервисов и сбои записываются в журнал ошибок.</w:t>
            </w:r>
          </w:p>
        </w:tc>
      </w:tr>
    </w:tbl>
    <w:p w14:paraId="2873EA74" w14:textId="77777777" w:rsidR="00DC3ACD" w:rsidRPr="00DC3ACD" w:rsidRDefault="00DC3ACD" w:rsidP="00DC3ACD"/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990BDC" w14:textId="77777777" w:rsidR="00CC0CCF" w:rsidRDefault="00CC0CCF">
      <w:pPr>
        <w:spacing w:before="0" w:line="240" w:lineRule="auto"/>
      </w:pPr>
      <w:r>
        <w:separator/>
      </w:r>
    </w:p>
  </w:endnote>
  <w:endnote w:type="continuationSeparator" w:id="0">
    <w:p w14:paraId="321B3D2C" w14:textId="77777777" w:rsidR="00CC0CCF" w:rsidRDefault="00CC0CCF">
      <w:pPr>
        <w:spacing w:before="0" w:line="240" w:lineRule="auto"/>
      </w:pPr>
      <w:r>
        <w:continuationSeparator/>
      </w:r>
    </w:p>
  </w:endnote>
  <w:endnote w:type="continuationNotice" w:id="1">
    <w:p w14:paraId="4926B111" w14:textId="77777777" w:rsidR="00CC0CCF" w:rsidRDefault="00CC0CC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A08DF2" w14:textId="77777777" w:rsidR="00CC0CCF" w:rsidRDefault="00CC0CCF" w:rsidP="00990EAC">
      <w:pPr>
        <w:spacing w:before="0" w:line="240" w:lineRule="auto"/>
      </w:pPr>
      <w:r>
        <w:separator/>
      </w:r>
    </w:p>
  </w:footnote>
  <w:footnote w:type="continuationSeparator" w:id="0">
    <w:p w14:paraId="2E52A287" w14:textId="77777777" w:rsidR="00CC0CCF" w:rsidRDefault="00CC0CCF" w:rsidP="00990EAC">
      <w:pPr>
        <w:spacing w:before="0" w:line="240" w:lineRule="auto"/>
      </w:pPr>
      <w:r>
        <w:continuationSeparator/>
      </w:r>
    </w:p>
  </w:footnote>
  <w:footnote w:type="continuationNotice" w:id="1">
    <w:p w14:paraId="1C335675" w14:textId="77777777" w:rsidR="00CC0CCF" w:rsidRDefault="00CC0CC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1C854F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3C32F061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6AA5966"/>
    <w:multiLevelType w:val="multilevel"/>
    <w:tmpl w:val="E28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5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6" w15:restartNumberingAfterBreak="0">
    <w:nsid w:val="4985481E"/>
    <w:multiLevelType w:val="multilevel"/>
    <w:tmpl w:val="F54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25001"/>
    <w:multiLevelType w:val="multilevel"/>
    <w:tmpl w:val="1D8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11FE8"/>
    <w:multiLevelType w:val="hybridMultilevel"/>
    <w:tmpl w:val="701EA93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7D155528"/>
    <w:multiLevelType w:val="multilevel"/>
    <w:tmpl w:val="5C86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376B6"/>
    <w:multiLevelType w:val="hybridMultilevel"/>
    <w:tmpl w:val="02888BA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78464767">
    <w:abstractNumId w:val="4"/>
  </w:num>
  <w:num w:numId="2" w16cid:durableId="781071629">
    <w:abstractNumId w:val="0"/>
  </w:num>
  <w:num w:numId="3" w16cid:durableId="260800320">
    <w:abstractNumId w:val="5"/>
  </w:num>
  <w:num w:numId="4" w16cid:durableId="704478431">
    <w:abstractNumId w:val="2"/>
  </w:num>
  <w:num w:numId="5" w16cid:durableId="2071687962">
    <w:abstractNumId w:val="3"/>
  </w:num>
  <w:num w:numId="6" w16cid:durableId="1596017896">
    <w:abstractNumId w:val="2"/>
    <w:lvlOverride w:ilvl="0">
      <w:startOverride w:val="1"/>
    </w:lvlOverride>
  </w:num>
  <w:num w:numId="7" w16cid:durableId="2037658734">
    <w:abstractNumId w:val="10"/>
  </w:num>
  <w:num w:numId="8" w16cid:durableId="1924293345">
    <w:abstractNumId w:val="8"/>
  </w:num>
  <w:num w:numId="9" w16cid:durableId="891383766">
    <w:abstractNumId w:val="9"/>
  </w:num>
  <w:num w:numId="10" w16cid:durableId="1032994514">
    <w:abstractNumId w:val="7"/>
  </w:num>
  <w:num w:numId="11" w16cid:durableId="641542581">
    <w:abstractNumId w:val="6"/>
  </w:num>
  <w:num w:numId="12" w16cid:durableId="771363167">
    <w:abstractNumId w:val="1"/>
  </w:num>
  <w:numIdMacAtCleanup w:val="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2693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210B"/>
    <w:rsid w:val="000838F4"/>
    <w:rsid w:val="00087095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0E4E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D69F2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3E1C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317"/>
    <w:rsid w:val="003C64AA"/>
    <w:rsid w:val="003C6B17"/>
    <w:rsid w:val="003D2933"/>
    <w:rsid w:val="003D3E93"/>
    <w:rsid w:val="003D61D2"/>
    <w:rsid w:val="003E0217"/>
    <w:rsid w:val="003E066E"/>
    <w:rsid w:val="003E09BF"/>
    <w:rsid w:val="003E1A1B"/>
    <w:rsid w:val="003E22A5"/>
    <w:rsid w:val="003E3A7A"/>
    <w:rsid w:val="003E3B91"/>
    <w:rsid w:val="003E58AE"/>
    <w:rsid w:val="003E72CD"/>
    <w:rsid w:val="003E7C33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5966"/>
    <w:rsid w:val="00706B9C"/>
    <w:rsid w:val="00706D32"/>
    <w:rsid w:val="0071279D"/>
    <w:rsid w:val="007157E7"/>
    <w:rsid w:val="00717552"/>
    <w:rsid w:val="00717B43"/>
    <w:rsid w:val="0072378A"/>
    <w:rsid w:val="00724870"/>
    <w:rsid w:val="00727F21"/>
    <w:rsid w:val="00740C42"/>
    <w:rsid w:val="00741EC2"/>
    <w:rsid w:val="00742650"/>
    <w:rsid w:val="00744313"/>
    <w:rsid w:val="007445A3"/>
    <w:rsid w:val="00747AA0"/>
    <w:rsid w:val="007522DD"/>
    <w:rsid w:val="0075350E"/>
    <w:rsid w:val="00755935"/>
    <w:rsid w:val="00755F87"/>
    <w:rsid w:val="00762D75"/>
    <w:rsid w:val="007630D2"/>
    <w:rsid w:val="007661F7"/>
    <w:rsid w:val="0076691E"/>
    <w:rsid w:val="00770291"/>
    <w:rsid w:val="007724BE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0CFF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2EF1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1EB0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D77B7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3645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263F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1E41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5FD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4470A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05E53"/>
    <w:rsid w:val="00C105A1"/>
    <w:rsid w:val="00C10B2D"/>
    <w:rsid w:val="00C11E33"/>
    <w:rsid w:val="00C122F9"/>
    <w:rsid w:val="00C15BA7"/>
    <w:rsid w:val="00C1681F"/>
    <w:rsid w:val="00C17699"/>
    <w:rsid w:val="00C20363"/>
    <w:rsid w:val="00C2408C"/>
    <w:rsid w:val="00C258AF"/>
    <w:rsid w:val="00C2648F"/>
    <w:rsid w:val="00C35782"/>
    <w:rsid w:val="00C37025"/>
    <w:rsid w:val="00C435ED"/>
    <w:rsid w:val="00C44902"/>
    <w:rsid w:val="00C44F52"/>
    <w:rsid w:val="00C45E27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09B2"/>
    <w:rsid w:val="00CA1402"/>
    <w:rsid w:val="00CA3A88"/>
    <w:rsid w:val="00CA462A"/>
    <w:rsid w:val="00CA46E3"/>
    <w:rsid w:val="00CA5C89"/>
    <w:rsid w:val="00CB0DC3"/>
    <w:rsid w:val="00CB1422"/>
    <w:rsid w:val="00CB211A"/>
    <w:rsid w:val="00CC0CCF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1DF6"/>
    <w:rsid w:val="00D03DFB"/>
    <w:rsid w:val="00D046C2"/>
    <w:rsid w:val="00D0476C"/>
    <w:rsid w:val="00D065A6"/>
    <w:rsid w:val="00D1204C"/>
    <w:rsid w:val="00D14E89"/>
    <w:rsid w:val="00D1695C"/>
    <w:rsid w:val="00D16CAF"/>
    <w:rsid w:val="00D2350D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762E9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541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2BE2"/>
    <w:rsid w:val="00E73C96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295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56FC0"/>
    <w:rsid w:val="00F6042B"/>
    <w:rsid w:val="00F62DCD"/>
    <w:rsid w:val="00F63CD0"/>
    <w:rsid w:val="00F65A66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B25C8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76D53F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E2654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  <w:style w:type="paragraph" w:customStyle="1" w:styleId="ds-markdown-paragraph">
    <w:name w:val="ds-markdown-paragraph"/>
    <w:basedOn w:val="a1"/>
    <w:rsid w:val="00CA5C8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code-line">
    <w:name w:val="code-line"/>
    <w:basedOn w:val="a1"/>
    <w:rsid w:val="00EC129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zh-TW"/>
    </w:rPr>
  </w:style>
  <w:style w:type="character" w:styleId="HTML1">
    <w:name w:val="HTML Code"/>
    <w:basedOn w:val="a2"/>
    <w:uiPriority w:val="99"/>
    <w:semiHidden/>
    <w:unhideWhenUsed/>
    <w:rsid w:val="00EC1295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1"/>
    <w:rsid w:val="00C2036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1</TotalTime>
  <Pages>18</Pages>
  <Words>5035</Words>
  <Characters>28704</Characters>
  <Application>Microsoft Office Word</Application>
  <DocSecurity>0</DocSecurity>
  <Lines>239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Киселев Егор Дмитриевич</cp:lastModifiedBy>
  <cp:revision>2</cp:revision>
  <cp:lastPrinted>2025-04-03T08:40:00Z</cp:lastPrinted>
  <dcterms:created xsi:type="dcterms:W3CDTF">2026-09-28T07:55:00Z</dcterms:created>
  <dcterms:modified xsi:type="dcterms:W3CDTF">2026-09-28T07:55:00Z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